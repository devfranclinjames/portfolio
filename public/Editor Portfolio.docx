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32532BFD"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2863850</wp:posOffset>
            </wp:positionH>
            <wp:positionV relativeFrom="paragraph">
              <wp:posOffset>-5080</wp:posOffset>
            </wp:positionV>
            <wp:extent cx="1365885" cy="1365885"/>
            <wp:effectExtent l="0" t="0" r="5715" b="5715"/>
            <wp:wrapNone/>
            <wp:docPr id="5" name="图片 5" descr="C:/Users/AJP/Desktop/cropped-a35-copy.pngcropped-a35-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/Users/AJP/Desktop/cropped-a35-copy.pngcropped-a35-copy"/>
                    <pic:cNvPicPr>
                      <a:picLocks noChangeAspect="1"/>
                    </pic:cNvPicPr>
                  </pic:nvPicPr>
                  <pic:blipFill>
                    <a:blip r:embed="rId4"/>
                    <a:srcRect t="23" b="23"/>
                    <a:stretch>
                      <a:fillRect/>
                    </a:stretch>
                  </pic:blipFill>
                  <pic:spPr>
                    <a:xfrm>
                      <a:off x="0" y="0"/>
                      <a:ext cx="1365885" cy="136588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-312420</wp:posOffset>
                </wp:positionH>
                <wp:positionV relativeFrom="page">
                  <wp:posOffset>-560070</wp:posOffset>
                </wp:positionV>
                <wp:extent cx="7607935" cy="3406140"/>
                <wp:effectExtent l="0" t="0" r="12065" b="22860"/>
                <wp:wrapNone/>
                <wp:docPr id="1" name="流程图: 离页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7935" cy="3406140"/>
                        </a:xfrm>
                        <a:prstGeom prst="flowChartOffpageConnector">
                          <a:avLst/>
                        </a:prstGeom>
                        <a:blipFill rotWithShape="1">
                          <a:blip r:embed="rId5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C3C12C">
                            <w:pPr>
                              <w:jc w:val="center"/>
                            </w:pPr>
                          </w:p>
                          <w:p w14:paraId="072C016A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流程图: 离页连接符 1" o:spid="_x0000_s1026" o:spt="177" type="#_x0000_t177" style="position:absolute;left:0pt;margin-left:-24.6pt;margin-top:-44.1pt;height:268.2pt;width:599.05pt;mso-position-horizontal-relative:margin;mso-position-vertical-relative:page;z-index:251660288;v-text-anchor:middle;mso-width-relative:page;mso-height-relative:page;" filled="t" stroked="f" coordsize="21600,21600" o:gfxdata="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">
                <v:fill type="frame" on="t" focussize="0,0" recolor="t" rotate="t" r:id="rId5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49C3C12C">
                      <w:pPr>
                        <w:jc w:val="center"/>
                      </w:pPr>
                    </w:p>
                    <w:p w14:paraId="072C016A">
                      <w:pPr>
                        <w:jc w:val="both"/>
                      </w:pPr>
                    </w:p>
                  </w:txbxContent>
                </v:textbox>
              </v:shape>
            </w:pict>
          </mc:Fallback>
        </mc:AlternateContent>
      </w:r>
    </w:p>
    <w:p w14:paraId="2488885F">
      <w:pPr>
        <w:rPr>
          <w:rFonts w:hint="eastAsia" w:eastAsiaTheme="minorEastAsia"/>
          <w:lang w:eastAsia="zh-CN"/>
        </w:rPr>
      </w:pPr>
    </w:p>
    <w:p w14:paraId="5AEE8016"/>
    <w:p w14:paraId="1861E9F4"/>
    <w:p w14:paraId="35C76B5B"/>
    <w:p w14:paraId="73DA96C7"/>
    <w:p w14:paraId="51D12A3B"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410210</wp:posOffset>
                </wp:positionH>
                <wp:positionV relativeFrom="page">
                  <wp:posOffset>1675130</wp:posOffset>
                </wp:positionV>
                <wp:extent cx="6208395" cy="588645"/>
                <wp:effectExtent l="0" t="0" r="0" b="0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8395" cy="5886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7F16048">
                            <w:pPr>
                              <w:adjustRightInd w:val="0"/>
                              <w:snapToGrid w:val="0"/>
                              <w:spacing w:line="240" w:lineRule="auto"/>
                              <w:ind w:left="110" w:hanging="421" w:hangingChars="50"/>
                              <w:jc w:val="center"/>
                              <w:rPr>
                                <w:rFonts w:hint="default" w:ascii="Arial Bold" w:hAnsi="Arial Bold" w:cs="Arial Bold"/>
                                <w:b/>
                                <w:bCs/>
                                <w:color w:val="181717" w:themeColor="background2" w:themeShade="1A"/>
                                <w:spacing w:val="60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Bold" w:hAnsi="Arial Bold" w:cs="Arial Bold"/>
                                <w:b/>
                                <w:bCs/>
                                <w:color w:val="181717" w:themeColor="background2" w:themeShade="1A"/>
                                <w:spacing w:val="60"/>
                                <w:sz w:val="72"/>
                                <w:szCs w:val="72"/>
                                <w:lang w:val="en-US"/>
                              </w:rPr>
                              <w:t>FRANCLIN JAMES LIM</w:t>
                            </w:r>
                          </w:p>
                          <w:p w14:paraId="78191FEA">
                            <w:pPr>
                              <w:adjustRightInd w:val="0"/>
                              <w:snapToGrid w:val="0"/>
                              <w:ind w:left="70" w:hanging="70" w:hangingChars="50"/>
                              <w:jc w:val="center"/>
                              <w:rPr>
                                <w:caps/>
                                <w:color w:val="181717" w:themeColor="background2" w:themeShade="1A"/>
                                <w:sz w:val="22"/>
                              </w:rPr>
                            </w:pPr>
                            <w:r>
                              <w:rPr>
                                <w:b/>
                                <w:caps/>
                                <w:color w:val="181717" w:themeColor="background2" w:themeShade="1A"/>
                                <w:spacing w:val="-40"/>
                                <w:sz w:val="22"/>
                              </w:rPr>
                              <w:t>——</w:t>
                            </w:r>
                            <w:r>
                              <w:rPr>
                                <w:caps/>
                                <w:color w:val="181717" w:themeColor="background2" w:themeShade="1A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cs="Arial"/>
                                <w:caps/>
                                <w:color w:val="181717" w:themeColor="background2" w:themeShade="1A"/>
                                <w:sz w:val="22"/>
                                <w:lang w:val="en-US"/>
                              </w:rPr>
                              <w:t>Video Editor</w:t>
                            </w:r>
                            <w:r>
                              <w:rPr>
                                <w:b/>
                                <w:caps/>
                                <w:color w:val="181717" w:themeColor="background2" w:themeShade="1A"/>
                                <w:spacing w:val="-40"/>
                                <w:sz w:val="22"/>
                              </w:rPr>
                              <w:t>——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2.3pt;margin-top:131.9pt;height:46.35pt;width:488.85pt;mso-position-horizontal-relative:margin;mso-position-vertical-relative:page;z-index:251661312;mso-width-relative:page;mso-height-relative:page;" filled="f" stroked="f" coordsize="21600,21600" o:gfxdata="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/&#10;0FVv2AAAAAsBAAAPAAAAAAAAAAEAIAAAACIAAABkcnMvZG93bnJldi54bWxQSwECFAAUAAAACACH&#10;TuJAYqsD1SQCAAAqBAAADgAAAAAAAAABACAAAAAn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17F16048">
                      <w:pPr>
                        <w:adjustRightInd w:val="0"/>
                        <w:snapToGrid w:val="0"/>
                        <w:spacing w:line="240" w:lineRule="auto"/>
                        <w:ind w:left="110" w:hanging="421" w:hangingChars="50"/>
                        <w:jc w:val="center"/>
                        <w:rPr>
                          <w:rFonts w:hint="default" w:ascii="Arial Bold" w:hAnsi="Arial Bold" w:cs="Arial Bold"/>
                          <w:b/>
                          <w:bCs/>
                          <w:color w:val="181717" w:themeColor="background2" w:themeShade="1A"/>
                          <w:spacing w:val="60"/>
                          <w:sz w:val="72"/>
                          <w:szCs w:val="72"/>
                          <w:lang w:val="en-US"/>
                        </w:rPr>
                      </w:pPr>
                      <w:r>
                        <w:rPr>
                          <w:rFonts w:hint="default" w:ascii="Arial Bold" w:hAnsi="Arial Bold" w:cs="Arial Bold"/>
                          <w:b/>
                          <w:bCs/>
                          <w:color w:val="181717" w:themeColor="background2" w:themeShade="1A"/>
                          <w:spacing w:val="60"/>
                          <w:sz w:val="72"/>
                          <w:szCs w:val="72"/>
                          <w:lang w:val="en-US"/>
                        </w:rPr>
                        <w:t>FRANCLIN JAMES LIM</w:t>
                      </w:r>
                    </w:p>
                    <w:p w14:paraId="78191FEA">
                      <w:pPr>
                        <w:adjustRightInd w:val="0"/>
                        <w:snapToGrid w:val="0"/>
                        <w:ind w:left="70" w:hanging="70" w:hangingChars="50"/>
                        <w:jc w:val="center"/>
                        <w:rPr>
                          <w:caps/>
                          <w:color w:val="181717" w:themeColor="background2" w:themeShade="1A"/>
                          <w:sz w:val="22"/>
                        </w:rPr>
                      </w:pPr>
                      <w:r>
                        <w:rPr>
                          <w:b/>
                          <w:caps/>
                          <w:color w:val="181717" w:themeColor="background2" w:themeShade="1A"/>
                          <w:spacing w:val="-40"/>
                          <w:sz w:val="22"/>
                        </w:rPr>
                        <w:t>——</w:t>
                      </w:r>
                      <w:r>
                        <w:rPr>
                          <w:caps/>
                          <w:color w:val="181717" w:themeColor="background2" w:themeShade="1A"/>
                          <w:sz w:val="22"/>
                        </w:rPr>
                        <w:t xml:space="preserve"> </w:t>
                      </w:r>
                      <w:r>
                        <w:rPr>
                          <w:rFonts w:hint="default" w:ascii="Arial" w:hAnsi="Arial" w:cs="Arial"/>
                          <w:caps/>
                          <w:color w:val="181717" w:themeColor="background2" w:themeShade="1A"/>
                          <w:sz w:val="22"/>
                          <w:lang w:val="en-US"/>
                        </w:rPr>
                        <w:t>Video Editor</w:t>
                      </w:r>
                      <w:r>
                        <w:rPr>
                          <w:b/>
                          <w:caps/>
                          <w:color w:val="181717" w:themeColor="background2" w:themeShade="1A"/>
                          <w:spacing w:val="-40"/>
                          <w:sz w:val="22"/>
                        </w:rPr>
                        <w:t>——</w:t>
                      </w:r>
                    </w:p>
                  </w:txbxContent>
                </v:textbox>
              </v:shape>
            </w:pict>
          </mc:Fallback>
        </mc:AlternateContent>
      </w:r>
    </w:p>
    <w:p w14:paraId="3EEAFD69"/>
    <w:p w14:paraId="653650BA"/>
    <w:p w14:paraId="6447FF65"/>
    <w:p w14:paraId="46A8A4E0"/>
    <w:p w14:paraId="71C7D7F5"/>
    <w:p w14:paraId="70820C42">
      <w:bookmarkStart w:id="0" w:name="_GoBack"/>
      <w:bookmarkEnd w:id="0"/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4295140</wp:posOffset>
                </wp:positionH>
                <wp:positionV relativeFrom="page">
                  <wp:posOffset>2701925</wp:posOffset>
                </wp:positionV>
                <wp:extent cx="2825115" cy="1280160"/>
                <wp:effectExtent l="0" t="0" r="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25114" cy="1279869"/>
                          <a:chOff x="-55949" y="-72433"/>
                          <a:chExt cx="2826618" cy="1281147"/>
                        </a:xfrm>
                      </wpg:grpSpPr>
                      <wpg:grpSp>
                        <wpg:cNvPr id="29" name="组合 29"/>
                        <wpg:cNvGrpSpPr/>
                        <wpg:grpSpPr>
                          <a:xfrm>
                            <a:off x="-55949" y="-72433"/>
                            <a:ext cx="2826618" cy="1281147"/>
                            <a:chOff x="865271" y="-72445"/>
                            <a:chExt cx="2826784" cy="1281363"/>
                          </a:xfrm>
                        </wpg:grpSpPr>
                        <wps:wsp>
                          <wps:cNvPr id="31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5271" y="340057"/>
                              <a:ext cx="2826784" cy="86886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0BB01F85">
                                <w:pPr>
                                  <w:snapToGrid w:val="0"/>
                                  <w:rPr>
                                    <w:rFonts w:hint="default" w:ascii="Arial Regular" w:hAnsi="Arial Regular" w:cs="Arial Regular"/>
                                    <w:color w:val="9D9D9D"/>
                                    <w:szCs w:val="21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 w:ascii="Arial Regular" w:hAnsi="Arial Regular" w:cs="Arial Regular"/>
                                    <w:b/>
                                    <w:color w:val="51555C"/>
                                    <w:szCs w:val="21"/>
                                  </w:rPr>
                                  <w:t xml:space="preserve">Birthday: </w:t>
                                </w:r>
                                <w:r>
                                  <w:rPr>
                                    <w:rFonts w:hint="default" w:ascii="Arial Regular" w:hAnsi="Arial Regular" w:cs="Arial Regular"/>
                                    <w:color w:val="666B74"/>
                                    <w:szCs w:val="21"/>
                                    <w:lang w:val="en-US"/>
                                  </w:rPr>
                                  <w:t>July 10, 1994</w:t>
                                </w:r>
                              </w:p>
                              <w:p w14:paraId="024CBFC2">
                                <w:pPr>
                                  <w:snapToGrid w:val="0"/>
                                  <w:rPr>
                                    <w:rFonts w:hint="default" w:ascii="Arial Regular" w:hAnsi="Arial Regular" w:cs="Arial Regular"/>
                                    <w:color w:val="666B74"/>
                                    <w:szCs w:val="21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 w:ascii="Arial Regular" w:hAnsi="Arial Regular" w:cs="Arial Regular"/>
                                    <w:b/>
                                    <w:color w:val="51555C"/>
                                    <w:szCs w:val="21"/>
                                  </w:rPr>
                                  <w:t>Mobile:</w:t>
                                </w:r>
                                <w:r>
                                  <w:rPr>
                                    <w:rFonts w:hint="default" w:ascii="Arial Regular" w:hAnsi="Arial Regular" w:cs="Arial Regular"/>
                                    <w:color w:val="51555C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default" w:ascii="Arial Regular" w:hAnsi="Arial Regular" w:cs="Arial Regular"/>
                                    <w:color w:val="666B74"/>
                                    <w:szCs w:val="21"/>
                                    <w:lang w:val="en-US"/>
                                  </w:rPr>
                                  <w:t>+63(998)383-2238</w:t>
                                </w:r>
                              </w:p>
                              <w:p w14:paraId="081ED16A">
                                <w:pPr>
                                  <w:snapToGrid w:val="0"/>
                                  <w:rPr>
                                    <w:rFonts w:hint="default" w:ascii="Arial Regular" w:hAnsi="Arial Regular" w:cs="Arial Regular" w:eastAsiaTheme="minorEastAsia"/>
                                    <w:color w:val="666B74"/>
                                    <w:szCs w:val="21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default" w:ascii="Arial Regular" w:hAnsi="Arial Regular" w:cs="Arial Regular"/>
                                    <w:b/>
                                    <w:color w:val="51555C"/>
                                    <w:szCs w:val="21"/>
                                  </w:rPr>
                                  <w:t>E-mail:</w:t>
                                </w:r>
                                <w:r>
                                  <w:rPr>
                                    <w:rFonts w:hint="default" w:ascii="Arial Regular" w:hAnsi="Arial Regular" w:cs="Arial Regular"/>
                                    <w:b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default" w:ascii="Arial Regular" w:hAnsi="Arial Regular"/>
                                    <w:b w:val="0"/>
                                    <w:color w:val="1F4E79" w:themeColor="accent1" w:themeShade="80"/>
                                    <w:szCs w:val="21"/>
                                    <w:u w:val="none"/>
                                    <w:lang w:val="en-US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hint="default" w:ascii="Arial Regular" w:hAnsi="Arial Regular"/>
                                    <w:b w:val="0"/>
                                    <w:color w:val="1F4E79" w:themeColor="accent1" w:themeShade="80"/>
                                    <w:szCs w:val="21"/>
                                    <w:u w:val="none"/>
                                    <w:lang w:val="en-US"/>
                                  </w:rPr>
                                  <w:instrText xml:space="preserve"> HYPERLINK "mailto:devfranclinjames@gmail.com" </w:instrText>
                                </w:r>
                                <w:r>
                                  <w:rPr>
                                    <w:rFonts w:hint="default" w:ascii="Arial Regular" w:hAnsi="Arial Regular"/>
                                    <w:b w:val="0"/>
                                    <w:color w:val="1F4E79" w:themeColor="accent1" w:themeShade="80"/>
                                    <w:szCs w:val="21"/>
                                    <w:u w:val="none"/>
                                    <w:lang w:val="en-US"/>
                                  </w:rPr>
                                  <w:fldChar w:fldCharType="separate"/>
                                </w:r>
                                <w:r>
                                  <w:rPr>
                                    <w:rStyle w:val="5"/>
                                    <w:rFonts w:hint="default" w:ascii="Arial Regular" w:hAnsi="Arial Regular"/>
                                    <w:b w:val="0"/>
                                    <w:color w:val="1F4E79" w:themeColor="accent1" w:themeShade="80"/>
                                    <w:szCs w:val="21"/>
                                    <w:u w:val="none"/>
                                    <w:lang w:val="en-US"/>
                                  </w:rPr>
                                  <w:t>devfranclinjames@gmail.com</w:t>
                                </w:r>
                                <w:r>
                                  <w:rPr>
                                    <w:rFonts w:hint="default" w:ascii="Arial Regular" w:hAnsi="Arial Regular"/>
                                    <w:b w:val="0"/>
                                    <w:color w:val="1F4E79" w:themeColor="accent1" w:themeShade="80"/>
                                    <w:szCs w:val="21"/>
                                    <w:u w:val="none"/>
                                    <w:lang w:val="en-US"/>
                                  </w:rPr>
                                  <w:fldChar w:fldCharType="end"/>
                                </w:r>
                              </w:p>
                              <w:p w14:paraId="5FCC4A24">
                                <w:pPr>
                                  <w:snapToGrid w:val="0"/>
                                  <w:rPr>
                                    <w:rFonts w:hint="default" w:ascii="Arial Regular" w:hAnsi="Arial Regular" w:cs="Arial Regular"/>
                                    <w:color w:val="666B74"/>
                                    <w:szCs w:val="21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 w:ascii="Arial Regular" w:hAnsi="Arial Regular" w:cs="Arial Regular"/>
                                    <w:b/>
                                    <w:color w:val="51555C"/>
                                    <w:szCs w:val="21"/>
                                  </w:rPr>
                                  <w:t>Living place:</w:t>
                                </w:r>
                                <w:r>
                                  <w:rPr>
                                    <w:rFonts w:hint="default" w:ascii="Arial Regular" w:hAnsi="Arial Regular" w:cs="Arial Regular"/>
                                    <w:b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default" w:ascii="Arial Regular" w:hAnsi="Arial Regular" w:cs="Arial Regular"/>
                                    <w:color w:val="666B74"/>
                                    <w:szCs w:val="21"/>
                                    <w:lang w:val="en-US"/>
                                  </w:rPr>
                                  <w:t>Cebu</w:t>
                                </w:r>
                                <w:r>
                                  <w:rPr>
                                    <w:rFonts w:hint="default" w:ascii="Arial Regular" w:hAnsi="Arial Regular" w:cs="Arial Regular"/>
                                    <w:color w:val="666B74"/>
                                    <w:szCs w:val="21"/>
                                  </w:rPr>
                                  <w:t xml:space="preserve">, </w:t>
                                </w:r>
                                <w:r>
                                  <w:rPr>
                                    <w:rFonts w:hint="default" w:ascii="Arial Regular" w:hAnsi="Arial Regular" w:cs="Arial Regular"/>
                                    <w:color w:val="666B74"/>
                                    <w:szCs w:val="21"/>
                                    <w:lang w:val="en-US"/>
                                  </w:rPr>
                                  <w:t>Philippines</w:t>
                                </w:r>
                              </w:p>
                              <w:p w14:paraId="68149246">
                                <w:pPr>
                                  <w:snapToGrid w:val="0"/>
                                  <w:rPr>
                                    <w:rFonts w:hint="default" w:ascii="Arial Regular" w:hAnsi="Arial Regular" w:cs="Arial Regular"/>
                                    <w:color w:val="666B74"/>
                                    <w:szCs w:val="21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 w:ascii="Arial Regular" w:hAnsi="Arial Regular" w:cs="Arial Regular"/>
                                    <w:b/>
                                    <w:color w:val="51555C"/>
                                    <w:szCs w:val="21"/>
                                    <w:lang w:val="en-US"/>
                                  </w:rPr>
                                  <w:t xml:space="preserve">Website: </w:t>
                                </w:r>
                                <w:r>
                                  <w:rPr>
                                    <w:rFonts w:hint="default" w:ascii="Arial Regular" w:hAnsi="Arial Regular"/>
                                    <w:b w:val="0"/>
                                    <w:bCs/>
                                    <w:color w:val="1F4E79" w:themeColor="accent1" w:themeShade="80"/>
                                    <w:szCs w:val="21"/>
                                    <w:u w:val="none"/>
                                    <w:lang w:val="en-US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hint="default" w:ascii="Arial Regular" w:hAnsi="Arial Regular"/>
                                    <w:b w:val="0"/>
                                    <w:bCs/>
                                    <w:color w:val="1F4E79" w:themeColor="accent1" w:themeShade="80"/>
                                    <w:szCs w:val="21"/>
                                    <w:u w:val="none"/>
                                    <w:lang w:val="en-US"/>
                                  </w:rPr>
                                  <w:instrText xml:space="preserve"> HYPERLINK "https://frvnc.vercel.app/" </w:instrText>
                                </w:r>
                                <w:r>
                                  <w:rPr>
                                    <w:rFonts w:hint="default" w:ascii="Arial Regular" w:hAnsi="Arial Regular"/>
                                    <w:b w:val="0"/>
                                    <w:bCs/>
                                    <w:color w:val="1F4E79" w:themeColor="accent1" w:themeShade="80"/>
                                    <w:szCs w:val="21"/>
                                    <w:u w:val="none"/>
                                    <w:lang w:val="en-US"/>
                                  </w:rPr>
                                  <w:fldChar w:fldCharType="separate"/>
                                </w:r>
                                <w:r>
                                  <w:rPr>
                                    <w:rStyle w:val="5"/>
                                    <w:rFonts w:hint="default" w:ascii="Arial Regular" w:hAnsi="Arial Regular"/>
                                    <w:b w:val="0"/>
                                    <w:bCs/>
                                    <w:color w:val="1F4E79" w:themeColor="accent1" w:themeShade="80"/>
                                    <w:szCs w:val="21"/>
                                    <w:u w:val="none"/>
                                    <w:lang w:val="en-US"/>
                                  </w:rPr>
                                  <w:t>frvnc.vercel.app</w:t>
                                </w:r>
                                <w:r>
                                  <w:rPr>
                                    <w:rFonts w:hint="default" w:ascii="Arial Regular" w:hAnsi="Arial Regular"/>
                                    <w:b w:val="0"/>
                                    <w:bCs/>
                                    <w:color w:val="1F4E79" w:themeColor="accent1" w:themeShade="80"/>
                                    <w:szCs w:val="21"/>
                                    <w:u w:val="none"/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93760" y="-72445"/>
                              <a:ext cx="1949332" cy="49789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6ABE8CA">
                                <w:pPr>
                                  <w:pStyle w:val="4"/>
                                  <w:keepNext w:val="0"/>
                                  <w:keepLines w:val="0"/>
                                  <w:widowControl/>
                                  <w:suppressLineNumbers w:val="0"/>
                                  <w:pBdr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</w:pBdr>
                                  <w:shd w:val="clear" w:fill="FFFFFF"/>
                                  <w:spacing w:before="0" w:beforeAutospacing="0" w:after="0" w:afterAutospacing="0" w:line="264" w:lineRule="atLeast"/>
                                  <w:ind w:left="0" w:right="0" w:firstLine="0"/>
                                  <w:rPr>
                                    <w:rFonts w:hint="default" w:ascii="Arial Bold" w:hAnsi="Arial Bold" w:cs="Arial Bold"/>
                                    <w:b/>
                                    <w:bCs w:val="0"/>
                                    <w:color w:val="51555C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 w:ascii="Arial Bold" w:hAnsi="Arial Bold" w:cs="Arial Bold"/>
                                    <w:b/>
                                    <w:bCs w:val="0"/>
                                    <w:color w:val="51555C"/>
                                    <w:sz w:val="28"/>
                                    <w:szCs w:val="28"/>
                                    <w:lang w:val="en-US" w:eastAsia="zh-CN"/>
                                  </w:rPr>
                                  <w:t>CONTACT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47" name="Freeform 5"/>
                        <wps:cNvSpPr>
                          <a:spLocks noChangeAspect="1" noEditPoints="1"/>
                        </wps:cNvSpPr>
                        <wps:spPr bwMode="auto">
                          <a:xfrm>
                            <a:off x="47625" y="79338"/>
                            <a:ext cx="229870" cy="161925"/>
                          </a:xfrm>
                          <a:custGeom>
                            <a:avLst/>
                            <a:gdLst>
                              <a:gd name="T0" fmla="*/ 43 w 98"/>
                              <a:gd name="T1" fmla="*/ 17 h 68"/>
                              <a:gd name="T2" fmla="*/ 16 w 98"/>
                              <a:gd name="T3" fmla="*/ 17 h 68"/>
                              <a:gd name="T4" fmla="*/ 16 w 98"/>
                              <a:gd name="T5" fmla="*/ 22 h 68"/>
                              <a:gd name="T6" fmla="*/ 43 w 98"/>
                              <a:gd name="T7" fmla="*/ 22 h 68"/>
                              <a:gd name="T8" fmla="*/ 43 w 98"/>
                              <a:gd name="T9" fmla="*/ 17 h 68"/>
                              <a:gd name="T10" fmla="*/ 43 w 98"/>
                              <a:gd name="T11" fmla="*/ 30 h 68"/>
                              <a:gd name="T12" fmla="*/ 16 w 98"/>
                              <a:gd name="T13" fmla="*/ 30 h 68"/>
                              <a:gd name="T14" fmla="*/ 16 w 98"/>
                              <a:gd name="T15" fmla="*/ 36 h 68"/>
                              <a:gd name="T16" fmla="*/ 43 w 98"/>
                              <a:gd name="T17" fmla="*/ 36 h 68"/>
                              <a:gd name="T18" fmla="*/ 43 w 98"/>
                              <a:gd name="T19" fmla="*/ 30 h 68"/>
                              <a:gd name="T20" fmla="*/ 43 w 98"/>
                              <a:gd name="T21" fmla="*/ 47 h 68"/>
                              <a:gd name="T22" fmla="*/ 16 w 98"/>
                              <a:gd name="T23" fmla="*/ 47 h 68"/>
                              <a:gd name="T24" fmla="*/ 16 w 98"/>
                              <a:gd name="T25" fmla="*/ 52 h 68"/>
                              <a:gd name="T26" fmla="*/ 43 w 98"/>
                              <a:gd name="T27" fmla="*/ 52 h 68"/>
                              <a:gd name="T28" fmla="*/ 43 w 98"/>
                              <a:gd name="T29" fmla="*/ 47 h 68"/>
                              <a:gd name="T30" fmla="*/ 92 w 98"/>
                              <a:gd name="T31" fmla="*/ 0 h 68"/>
                              <a:gd name="T32" fmla="*/ 5 w 98"/>
                              <a:gd name="T33" fmla="*/ 0 h 68"/>
                              <a:gd name="T34" fmla="*/ 0 w 98"/>
                              <a:gd name="T35" fmla="*/ 6 h 68"/>
                              <a:gd name="T36" fmla="*/ 0 w 98"/>
                              <a:gd name="T37" fmla="*/ 63 h 68"/>
                              <a:gd name="T38" fmla="*/ 5 w 98"/>
                              <a:gd name="T39" fmla="*/ 68 h 68"/>
                              <a:gd name="T40" fmla="*/ 92 w 98"/>
                              <a:gd name="T41" fmla="*/ 68 h 68"/>
                              <a:gd name="T42" fmla="*/ 98 w 98"/>
                              <a:gd name="T43" fmla="*/ 63 h 68"/>
                              <a:gd name="T44" fmla="*/ 98 w 98"/>
                              <a:gd name="T45" fmla="*/ 6 h 68"/>
                              <a:gd name="T46" fmla="*/ 92 w 98"/>
                              <a:gd name="T47" fmla="*/ 0 h 68"/>
                              <a:gd name="T48" fmla="*/ 89 w 98"/>
                              <a:gd name="T49" fmla="*/ 60 h 68"/>
                              <a:gd name="T50" fmla="*/ 8 w 98"/>
                              <a:gd name="T51" fmla="*/ 60 h 68"/>
                              <a:gd name="T52" fmla="*/ 8 w 98"/>
                              <a:gd name="T53" fmla="*/ 8 h 68"/>
                              <a:gd name="T54" fmla="*/ 89 w 98"/>
                              <a:gd name="T55" fmla="*/ 8 h 68"/>
                              <a:gd name="T56" fmla="*/ 89 w 98"/>
                              <a:gd name="T57" fmla="*/ 60 h 68"/>
                              <a:gd name="T58" fmla="*/ 68 w 98"/>
                              <a:gd name="T59" fmla="*/ 32 h 68"/>
                              <a:gd name="T60" fmla="*/ 77 w 98"/>
                              <a:gd name="T61" fmla="*/ 24 h 68"/>
                              <a:gd name="T62" fmla="*/ 68 w 98"/>
                              <a:gd name="T63" fmla="*/ 17 h 68"/>
                              <a:gd name="T64" fmla="*/ 58 w 98"/>
                              <a:gd name="T65" fmla="*/ 24 h 68"/>
                              <a:gd name="T66" fmla="*/ 68 w 98"/>
                              <a:gd name="T67" fmla="*/ 32 h 68"/>
                              <a:gd name="T68" fmla="*/ 81 w 98"/>
                              <a:gd name="T69" fmla="*/ 46 h 68"/>
                              <a:gd name="T70" fmla="*/ 68 w 98"/>
                              <a:gd name="T71" fmla="*/ 35 h 68"/>
                              <a:gd name="T72" fmla="*/ 54 w 98"/>
                              <a:gd name="T73" fmla="*/ 46 h 68"/>
                              <a:gd name="T74" fmla="*/ 54 w 98"/>
                              <a:gd name="T75" fmla="*/ 52 h 68"/>
                              <a:gd name="T76" fmla="*/ 81 w 98"/>
                              <a:gd name="T77" fmla="*/ 52 h 68"/>
                              <a:gd name="T78" fmla="*/ 81 w 98"/>
                              <a:gd name="T79" fmla="*/ 46 h 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98" h="68">
                                <a:moveTo>
                                  <a:pt x="43" y="17"/>
                                </a:moveTo>
                                <a:cubicBezTo>
                                  <a:pt x="16" y="17"/>
                                  <a:pt x="16" y="17"/>
                                  <a:pt x="16" y="17"/>
                                </a:cubicBezTo>
                                <a:cubicBezTo>
                                  <a:pt x="16" y="22"/>
                                  <a:pt x="16" y="22"/>
                                  <a:pt x="16" y="22"/>
                                </a:cubicBez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lnTo>
                                  <a:pt x="43" y="17"/>
                                </a:lnTo>
                                <a:close/>
                                <a:moveTo>
                                  <a:pt x="43" y="30"/>
                                </a:moveTo>
                                <a:cubicBezTo>
                                  <a:pt x="16" y="30"/>
                                  <a:pt x="16" y="30"/>
                                  <a:pt x="16" y="30"/>
                                </a:cubicBezTo>
                                <a:cubicBezTo>
                                  <a:pt x="16" y="36"/>
                                  <a:pt x="16" y="36"/>
                                  <a:pt x="16" y="36"/>
                                </a:cubicBezTo>
                                <a:cubicBezTo>
                                  <a:pt x="43" y="36"/>
                                  <a:pt x="43" y="36"/>
                                  <a:pt x="43" y="36"/>
                                </a:cubicBezTo>
                                <a:lnTo>
                                  <a:pt x="43" y="30"/>
                                </a:lnTo>
                                <a:close/>
                                <a:moveTo>
                                  <a:pt x="43" y="47"/>
                                </a:moveTo>
                                <a:cubicBezTo>
                                  <a:pt x="16" y="47"/>
                                  <a:pt x="16" y="47"/>
                                  <a:pt x="16" y="47"/>
                                </a:cubicBezTo>
                                <a:cubicBezTo>
                                  <a:pt x="16" y="52"/>
                                  <a:pt x="16" y="52"/>
                                  <a:pt x="16" y="52"/>
                                </a:cubicBezTo>
                                <a:cubicBezTo>
                                  <a:pt x="43" y="52"/>
                                  <a:pt x="43" y="52"/>
                                  <a:pt x="43" y="52"/>
                                </a:cubicBezTo>
                                <a:lnTo>
                                  <a:pt x="43" y="47"/>
                                </a:lnTo>
                                <a:close/>
                                <a:moveTo>
                                  <a:pt x="92" y="0"/>
                                </a:moveTo>
                                <a:cubicBezTo>
                                  <a:pt x="5" y="0"/>
                                  <a:pt x="5" y="0"/>
                                  <a:pt x="5" y="0"/>
                                </a:cubicBezTo>
                                <a:cubicBezTo>
                                  <a:pt x="2" y="0"/>
                                  <a:pt x="0" y="3"/>
                                  <a:pt x="0" y="6"/>
                                </a:cubicBezTo>
                                <a:cubicBezTo>
                                  <a:pt x="0" y="63"/>
                                  <a:pt x="0" y="63"/>
                                  <a:pt x="0" y="63"/>
                                </a:cubicBezTo>
                                <a:cubicBezTo>
                                  <a:pt x="0" y="66"/>
                                  <a:pt x="2" y="68"/>
                                  <a:pt x="5" y="68"/>
                                </a:cubicBezTo>
                                <a:cubicBezTo>
                                  <a:pt x="92" y="68"/>
                                  <a:pt x="92" y="68"/>
                                  <a:pt x="92" y="68"/>
                                </a:cubicBezTo>
                                <a:cubicBezTo>
                                  <a:pt x="95" y="68"/>
                                  <a:pt x="98" y="66"/>
                                  <a:pt x="98" y="63"/>
                                </a:cubicBezTo>
                                <a:cubicBezTo>
                                  <a:pt x="98" y="6"/>
                                  <a:pt x="98" y="6"/>
                                  <a:pt x="98" y="6"/>
                                </a:cubicBezTo>
                                <a:cubicBezTo>
                                  <a:pt x="98" y="3"/>
                                  <a:pt x="95" y="0"/>
                                  <a:pt x="92" y="0"/>
                                </a:cubicBezTo>
                                <a:close/>
                                <a:moveTo>
                                  <a:pt x="89" y="60"/>
                                </a:moveTo>
                                <a:cubicBezTo>
                                  <a:pt x="8" y="60"/>
                                  <a:pt x="8" y="60"/>
                                  <a:pt x="8" y="60"/>
                                </a:cubicBezTo>
                                <a:cubicBezTo>
                                  <a:pt x="8" y="8"/>
                                  <a:pt x="8" y="8"/>
                                  <a:pt x="8" y="8"/>
                                </a:cubicBezTo>
                                <a:cubicBezTo>
                                  <a:pt x="89" y="8"/>
                                  <a:pt x="89" y="8"/>
                                  <a:pt x="89" y="8"/>
                                </a:cubicBezTo>
                                <a:lnTo>
                                  <a:pt x="89" y="60"/>
                                </a:lnTo>
                                <a:close/>
                                <a:moveTo>
                                  <a:pt x="68" y="32"/>
                                </a:moveTo>
                                <a:cubicBezTo>
                                  <a:pt x="73" y="32"/>
                                  <a:pt x="77" y="29"/>
                                  <a:pt x="77" y="24"/>
                                </a:cubicBezTo>
                                <a:cubicBezTo>
                                  <a:pt x="77" y="20"/>
                                  <a:pt x="73" y="17"/>
                                  <a:pt x="68" y="17"/>
                                </a:cubicBezTo>
                                <a:cubicBezTo>
                                  <a:pt x="63" y="17"/>
                                  <a:pt x="58" y="20"/>
                                  <a:pt x="58" y="24"/>
                                </a:cubicBezTo>
                                <a:cubicBezTo>
                                  <a:pt x="58" y="29"/>
                                  <a:pt x="63" y="32"/>
                                  <a:pt x="68" y="32"/>
                                </a:cubicBezTo>
                                <a:close/>
                                <a:moveTo>
                                  <a:pt x="81" y="46"/>
                                </a:moveTo>
                                <a:cubicBezTo>
                                  <a:pt x="81" y="40"/>
                                  <a:pt x="75" y="35"/>
                                  <a:pt x="68" y="35"/>
                                </a:cubicBezTo>
                                <a:cubicBezTo>
                                  <a:pt x="60" y="35"/>
                                  <a:pt x="54" y="40"/>
                                  <a:pt x="54" y="46"/>
                                </a:cubicBezTo>
                                <a:cubicBezTo>
                                  <a:pt x="54" y="52"/>
                                  <a:pt x="54" y="52"/>
                                  <a:pt x="54" y="52"/>
                                </a:cubicBezTo>
                                <a:cubicBezTo>
                                  <a:pt x="81" y="52"/>
                                  <a:pt x="81" y="52"/>
                                  <a:pt x="81" y="52"/>
                                </a:cubicBezTo>
                                <a:lnTo>
                                  <a:pt x="81" y="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C3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8" o:spid="_x0000_s1026" o:spt="203" style="position:absolute;left:0pt;margin-left:338.2pt;margin-top:212.75pt;height:100.8pt;width:222.45pt;mso-position-vertical-relative:page;z-index:251667456;mso-width-relative:page;mso-height-relative:page;" coordorigin="-55949,-72433" coordsize="2826618,1281147" o:gfxdata="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">
                <o:lock v:ext="edit" aspectratio="f"/>
                <v:group id="组合 29" o:spid="_x0000_s1026" o:spt="203" style="position:absolute;left:-55949;top:-72433;height:1281147;width:2826618;" coordorigin="865271,-72445" coordsize="2826784,1281363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文本框 2" o:spid="_x0000_s1026" o:spt="202" type="#_x0000_t202" style="position:absolute;left:865271;top:340057;height:868861;width:2826784;" filled="f" stroked="f" coordsize="21600,21600" o:gfxdata="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Sn8N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 w14:paraId="0BB01F85">
                          <w:pPr>
                            <w:snapToGrid w:val="0"/>
                            <w:rPr>
                              <w:rFonts w:hint="default" w:ascii="Arial Regular" w:hAnsi="Arial Regular" w:cs="Arial Regular"/>
                              <w:color w:val="9D9D9D"/>
                              <w:szCs w:val="21"/>
                              <w:lang w:val="en-US"/>
                            </w:rPr>
                          </w:pPr>
                          <w:r>
                            <w:rPr>
                              <w:rFonts w:hint="default" w:ascii="Arial Regular" w:hAnsi="Arial Regular" w:cs="Arial Regular"/>
                              <w:b/>
                              <w:color w:val="51555C"/>
                              <w:szCs w:val="21"/>
                            </w:rPr>
                            <w:t xml:space="preserve">Birthday: </w:t>
                          </w:r>
                          <w:r>
                            <w:rPr>
                              <w:rFonts w:hint="default" w:ascii="Arial Regular" w:hAnsi="Arial Regular" w:cs="Arial Regular"/>
                              <w:color w:val="666B74"/>
                              <w:szCs w:val="21"/>
                              <w:lang w:val="en-US"/>
                            </w:rPr>
                            <w:t>July 10, 1994</w:t>
                          </w:r>
                        </w:p>
                        <w:p w14:paraId="024CBFC2">
                          <w:pPr>
                            <w:snapToGrid w:val="0"/>
                            <w:rPr>
                              <w:rFonts w:hint="default" w:ascii="Arial Regular" w:hAnsi="Arial Regular" w:cs="Arial Regular"/>
                              <w:color w:val="666B74"/>
                              <w:szCs w:val="21"/>
                              <w:lang w:val="en-US"/>
                            </w:rPr>
                          </w:pPr>
                          <w:r>
                            <w:rPr>
                              <w:rFonts w:hint="default" w:ascii="Arial Regular" w:hAnsi="Arial Regular" w:cs="Arial Regular"/>
                              <w:b/>
                              <w:color w:val="51555C"/>
                              <w:szCs w:val="21"/>
                            </w:rPr>
                            <w:t>Mobile:</w:t>
                          </w:r>
                          <w:r>
                            <w:rPr>
                              <w:rFonts w:hint="default" w:ascii="Arial Regular" w:hAnsi="Arial Regular" w:cs="Arial Regular"/>
                              <w:color w:val="51555C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default" w:ascii="Arial Regular" w:hAnsi="Arial Regular" w:cs="Arial Regular"/>
                              <w:color w:val="666B74"/>
                              <w:szCs w:val="21"/>
                              <w:lang w:val="en-US"/>
                            </w:rPr>
                            <w:t>+63(998)383-2238</w:t>
                          </w:r>
                        </w:p>
                        <w:p w14:paraId="081ED16A">
                          <w:pPr>
                            <w:snapToGrid w:val="0"/>
                            <w:rPr>
                              <w:rFonts w:hint="default" w:ascii="Arial Regular" w:hAnsi="Arial Regular" w:cs="Arial Regular" w:eastAsiaTheme="minorEastAsia"/>
                              <w:color w:val="666B74"/>
                              <w:szCs w:val="21"/>
                              <w:lang w:val="en-US" w:eastAsia="zh-CN"/>
                            </w:rPr>
                          </w:pPr>
                          <w:r>
                            <w:rPr>
                              <w:rFonts w:hint="default" w:ascii="Arial Regular" w:hAnsi="Arial Regular" w:cs="Arial Regular"/>
                              <w:b/>
                              <w:color w:val="51555C"/>
                              <w:szCs w:val="21"/>
                            </w:rPr>
                            <w:t>E-mail:</w:t>
                          </w:r>
                          <w:r>
                            <w:rPr>
                              <w:rFonts w:hint="default" w:ascii="Arial Regular" w:hAnsi="Arial Regular" w:cs="Arial Regular"/>
                              <w:b/>
                              <w:color w:val="41414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default" w:ascii="Arial Regular" w:hAnsi="Arial Regular"/>
                              <w:b w:val="0"/>
                              <w:color w:val="1F4E79" w:themeColor="accent1" w:themeShade="80"/>
                              <w:szCs w:val="21"/>
                              <w:u w:val="none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rFonts w:hint="default" w:ascii="Arial Regular" w:hAnsi="Arial Regular"/>
                              <w:b w:val="0"/>
                              <w:color w:val="1F4E79" w:themeColor="accent1" w:themeShade="80"/>
                              <w:szCs w:val="21"/>
                              <w:u w:val="none"/>
                              <w:lang w:val="en-US"/>
                            </w:rPr>
                            <w:instrText xml:space="preserve"> HYPERLINK "mailto:devfranclinjames@gmail.com" </w:instrText>
                          </w:r>
                          <w:r>
                            <w:rPr>
                              <w:rFonts w:hint="default" w:ascii="Arial Regular" w:hAnsi="Arial Regular"/>
                              <w:b w:val="0"/>
                              <w:color w:val="1F4E79" w:themeColor="accent1" w:themeShade="80"/>
                              <w:szCs w:val="21"/>
                              <w:u w:val="none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rStyle w:val="5"/>
                              <w:rFonts w:hint="default" w:ascii="Arial Regular" w:hAnsi="Arial Regular"/>
                              <w:b w:val="0"/>
                              <w:color w:val="1F4E79" w:themeColor="accent1" w:themeShade="80"/>
                              <w:szCs w:val="21"/>
                              <w:u w:val="none"/>
                              <w:lang w:val="en-US"/>
                            </w:rPr>
                            <w:t>devfranclinjames@gmail.com</w:t>
                          </w:r>
                          <w:r>
                            <w:rPr>
                              <w:rFonts w:hint="default" w:ascii="Arial Regular" w:hAnsi="Arial Regular"/>
                              <w:b w:val="0"/>
                              <w:color w:val="1F4E79" w:themeColor="accent1" w:themeShade="80"/>
                              <w:szCs w:val="21"/>
                              <w:u w:val="none"/>
                              <w:lang w:val="en-US"/>
                            </w:rPr>
                            <w:fldChar w:fldCharType="end"/>
                          </w:r>
                        </w:p>
                        <w:p w14:paraId="5FCC4A24">
                          <w:pPr>
                            <w:snapToGrid w:val="0"/>
                            <w:rPr>
                              <w:rFonts w:hint="default" w:ascii="Arial Regular" w:hAnsi="Arial Regular" w:cs="Arial Regular"/>
                              <w:color w:val="666B74"/>
                              <w:szCs w:val="21"/>
                              <w:lang w:val="en-US"/>
                            </w:rPr>
                          </w:pPr>
                          <w:r>
                            <w:rPr>
                              <w:rFonts w:hint="default" w:ascii="Arial Regular" w:hAnsi="Arial Regular" w:cs="Arial Regular"/>
                              <w:b/>
                              <w:color w:val="51555C"/>
                              <w:szCs w:val="21"/>
                            </w:rPr>
                            <w:t>Living place:</w:t>
                          </w:r>
                          <w:r>
                            <w:rPr>
                              <w:rFonts w:hint="default" w:ascii="Arial Regular" w:hAnsi="Arial Regular" w:cs="Arial Regular"/>
                              <w:b/>
                              <w:color w:val="41414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default" w:ascii="Arial Regular" w:hAnsi="Arial Regular" w:cs="Arial Regular"/>
                              <w:color w:val="666B74"/>
                              <w:szCs w:val="21"/>
                              <w:lang w:val="en-US"/>
                            </w:rPr>
                            <w:t>Cebu</w:t>
                          </w:r>
                          <w:r>
                            <w:rPr>
                              <w:rFonts w:hint="default" w:ascii="Arial Regular" w:hAnsi="Arial Regular" w:cs="Arial Regular"/>
                              <w:color w:val="666B74"/>
                              <w:szCs w:val="21"/>
                            </w:rPr>
                            <w:t xml:space="preserve">, </w:t>
                          </w:r>
                          <w:r>
                            <w:rPr>
                              <w:rFonts w:hint="default" w:ascii="Arial Regular" w:hAnsi="Arial Regular" w:cs="Arial Regular"/>
                              <w:color w:val="666B74"/>
                              <w:szCs w:val="21"/>
                              <w:lang w:val="en-US"/>
                            </w:rPr>
                            <w:t>Philippines</w:t>
                          </w:r>
                        </w:p>
                        <w:p w14:paraId="68149246">
                          <w:pPr>
                            <w:snapToGrid w:val="0"/>
                            <w:rPr>
                              <w:rFonts w:hint="default" w:ascii="Arial Regular" w:hAnsi="Arial Regular" w:cs="Arial Regular"/>
                              <w:color w:val="666B74"/>
                              <w:szCs w:val="21"/>
                              <w:lang w:val="en-US"/>
                            </w:rPr>
                          </w:pPr>
                          <w:r>
                            <w:rPr>
                              <w:rFonts w:hint="default" w:ascii="Arial Regular" w:hAnsi="Arial Regular" w:cs="Arial Regular"/>
                              <w:b/>
                              <w:color w:val="51555C"/>
                              <w:szCs w:val="21"/>
                              <w:lang w:val="en-US"/>
                            </w:rPr>
                            <w:t xml:space="preserve">Website: </w:t>
                          </w:r>
                          <w:r>
                            <w:rPr>
                              <w:rFonts w:hint="default" w:ascii="Arial Regular" w:hAnsi="Arial Regular"/>
                              <w:b w:val="0"/>
                              <w:bCs/>
                              <w:color w:val="1F4E79" w:themeColor="accent1" w:themeShade="80"/>
                              <w:szCs w:val="21"/>
                              <w:u w:val="none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rFonts w:hint="default" w:ascii="Arial Regular" w:hAnsi="Arial Regular"/>
                              <w:b w:val="0"/>
                              <w:bCs/>
                              <w:color w:val="1F4E79" w:themeColor="accent1" w:themeShade="80"/>
                              <w:szCs w:val="21"/>
                              <w:u w:val="none"/>
                              <w:lang w:val="en-US"/>
                            </w:rPr>
                            <w:instrText xml:space="preserve"> HYPERLINK "https://frvnc.vercel.app/" </w:instrText>
                          </w:r>
                          <w:r>
                            <w:rPr>
                              <w:rFonts w:hint="default" w:ascii="Arial Regular" w:hAnsi="Arial Regular"/>
                              <w:b w:val="0"/>
                              <w:bCs/>
                              <w:color w:val="1F4E79" w:themeColor="accent1" w:themeShade="80"/>
                              <w:szCs w:val="21"/>
                              <w:u w:val="none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rStyle w:val="5"/>
                              <w:rFonts w:hint="default" w:ascii="Arial Regular" w:hAnsi="Arial Regular"/>
                              <w:b w:val="0"/>
                              <w:bCs/>
                              <w:color w:val="1F4E79" w:themeColor="accent1" w:themeShade="80"/>
                              <w:szCs w:val="21"/>
                              <w:u w:val="none"/>
                              <w:lang w:val="en-US"/>
                            </w:rPr>
                            <w:t>frvnc.vercel.app</w:t>
                          </w:r>
                          <w:r>
                            <w:rPr>
                              <w:rFonts w:hint="default" w:ascii="Arial Regular" w:hAnsi="Arial Regular"/>
                              <w:b w:val="0"/>
                              <w:bCs/>
                              <w:color w:val="1F4E79" w:themeColor="accent1" w:themeShade="80"/>
                              <w:szCs w:val="21"/>
                              <w:u w:val="none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1193760;top:-72445;height:497894;width:1949332;" filled="f" stroked="f" coordsize="21600,21600" o:gfxdata="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9qN97gAAADbAAAA&#10;DwAAAAAAAAABACAAAAAiAAAAZHJzL2Rvd25yZXYueG1sUEsBAhQAFAAAAAgAh07iQDMvBZ47AAAA&#10;OQAAABAAAAAAAAAAAQAgAAAABwEAAGRycy9zaGFwZXhtbC54bWxQSwUGAAAAAAYABgBbAQAAsQMA&#10;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 w14:paraId="46ABE8CA">
                          <w:pPr>
                            <w:pStyle w:val="4"/>
                            <w:keepNext w:val="0"/>
                            <w:keepLines w:val="0"/>
                            <w:widowControl/>
                            <w:suppressLineNumbers w:val="0"/>
                            <w:pBdr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</w:pBdr>
                            <w:shd w:val="clear" w:fill="FFFFFF"/>
                            <w:spacing w:before="0" w:beforeAutospacing="0" w:after="0" w:afterAutospacing="0" w:line="264" w:lineRule="atLeast"/>
                            <w:ind w:left="0" w:right="0" w:firstLine="0"/>
                            <w:rPr>
                              <w:rFonts w:hint="default" w:ascii="Arial Bold" w:hAnsi="Arial Bold" w:cs="Arial Bold"/>
                              <w:b/>
                              <w:bCs w:val="0"/>
                              <w:color w:val="51555C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Arial Bold" w:hAnsi="Arial Bold" w:cs="Arial Bold"/>
                              <w:b/>
                              <w:bCs w:val="0"/>
                              <w:color w:val="51555C"/>
                              <w:sz w:val="28"/>
                              <w:szCs w:val="28"/>
                              <w:lang w:val="en-US" w:eastAsia="zh-CN"/>
                            </w:rPr>
                            <w:t>CONTACT</w:t>
                          </w:r>
                        </w:p>
                      </w:txbxContent>
                    </v:textbox>
                  </v:shape>
                </v:group>
                <v:shape id="Freeform 5" o:spid="_x0000_s1026" o:spt="100" style="position:absolute;left:47625;top:79338;height:161925;width:229870;" fillcolor="#3B3C3F" filled="t" stroked="f" coordsize="98,68" o:gfxdata="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nOqFm&#10;wAAAANsAAAAPAAAAAAAAAAEAIAAAACIAAABkcnMvZG93bnJldi54bWxQSwECFAAUAAAACACHTuJA&#10;My8FnjsAAAA5AAAAEAAAAAAAAAABACAAAAAPAQAAZHJzL3NoYXBleG1sLnhtbFBLBQYAAAAABgAG&#10;AFsBAAC5AwAAAAA=&#10;" path="m43,17c16,17,16,17,16,17c16,22,16,22,16,22c43,22,43,22,43,22l43,17xm43,30c16,30,16,30,16,30c16,36,16,36,16,36c43,36,43,36,43,36l43,30xm43,47c16,47,16,47,16,47c16,52,16,52,16,52c43,52,43,52,43,52l43,47xm92,0c5,0,5,0,5,0c2,0,0,3,0,6c0,63,0,63,0,63c0,66,2,68,5,68c92,68,92,68,92,68c95,68,98,66,98,63c98,6,98,6,98,6c98,3,95,0,92,0xm89,60c8,60,8,60,8,60c8,8,8,8,8,8c89,8,89,8,89,8l89,60xm68,32c73,32,77,29,77,24c77,20,73,17,68,17c63,17,58,20,58,24c58,29,63,32,68,32xm81,46c81,40,75,35,68,35c60,35,54,40,54,46c54,52,54,52,54,52c81,52,81,52,81,52l81,46xe">
                  <v:path o:connectlocs="100861,40481;37529,40481;37529,52387;100861,52387;100861,40481;100861,71437;37529,71437;37529,85725;100861,85725;100861,71437;100861,111918;37529,111918;37529,123825;100861,123825;100861,111918;215796,0;11728,0;0,14287;0,150018;11728,161925;215796,161925;229870,150018;229870,14287;215796,0;208759,142875;18764,142875;18764,19050;208759,19050;208759,142875;159501,76200;180612,57150;159501,40481;136045,57150;159501,76200;189994,109537;159501,83343;126663,109537;126663,123825;189994,123825;189994,109537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60325</wp:posOffset>
                </wp:positionH>
                <wp:positionV relativeFrom="page">
                  <wp:posOffset>2787650</wp:posOffset>
                </wp:positionV>
                <wp:extent cx="3734435" cy="313055"/>
                <wp:effectExtent l="0" t="0" r="0" b="1905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34662" cy="305435"/>
                          <a:chOff x="53439" y="0"/>
                          <a:chExt cx="3735141" cy="305471"/>
                        </a:xfrm>
                      </wpg:grpSpPr>
                      <wps:wsp>
                        <wps:cNvPr id="1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6115" y="0"/>
                            <a:ext cx="3532465" cy="3054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CFF7E32">
                              <w:pPr>
                                <w:snapToGrid w:val="0"/>
                                <w:jc w:val="left"/>
                                <w:rPr>
                                  <w:rFonts w:hint="default" w:ascii="Arial Bold" w:hAnsi="Arial Bold" w:cs="Arial Bold"/>
                                  <w:b/>
                                  <w:bCs/>
                                  <w:color w:val="51555C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default" w:ascii="Arial Bold" w:hAnsi="Arial Bold" w:cs="Arial Bold"/>
                                  <w:b/>
                                  <w:bCs/>
                                  <w:color w:val="51555C"/>
                                  <w:sz w:val="28"/>
                                  <w:szCs w:val="28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3" name="Freeform 13"/>
                        <wps:cNvSpPr>
                          <a:spLocks noChangeAspect="1" noEditPoints="1"/>
                        </wps:cNvSpPr>
                        <wps:spPr bwMode="auto">
                          <a:xfrm>
                            <a:off x="53439" y="83128"/>
                            <a:ext cx="205118" cy="180000"/>
                          </a:xfrm>
                          <a:custGeom>
                            <a:avLst/>
                            <a:gdLst>
                              <a:gd name="T0" fmla="*/ 204 w 225"/>
                              <a:gd name="T1" fmla="*/ 140 h 197"/>
                              <a:gd name="T2" fmla="*/ 211 w 225"/>
                              <a:gd name="T3" fmla="*/ 147 h 197"/>
                              <a:gd name="T4" fmla="*/ 218 w 225"/>
                              <a:gd name="T5" fmla="*/ 140 h 197"/>
                              <a:gd name="T6" fmla="*/ 218 w 225"/>
                              <a:gd name="T7" fmla="*/ 77 h 197"/>
                              <a:gd name="T8" fmla="*/ 218 w 225"/>
                              <a:gd name="T9" fmla="*/ 76 h 197"/>
                              <a:gd name="T10" fmla="*/ 204 w 225"/>
                              <a:gd name="T11" fmla="*/ 78 h 197"/>
                              <a:gd name="T12" fmla="*/ 204 w 225"/>
                              <a:gd name="T13" fmla="*/ 140 h 197"/>
                              <a:gd name="T14" fmla="*/ 204 w 225"/>
                              <a:gd name="T15" fmla="*/ 140 h 197"/>
                              <a:gd name="T16" fmla="*/ 211 w 225"/>
                              <a:gd name="T17" fmla="*/ 154 h 197"/>
                              <a:gd name="T18" fmla="*/ 197 w 225"/>
                              <a:gd name="T19" fmla="*/ 183 h 197"/>
                              <a:gd name="T20" fmla="*/ 211 w 225"/>
                              <a:gd name="T21" fmla="*/ 197 h 197"/>
                              <a:gd name="T22" fmla="*/ 225 w 225"/>
                              <a:gd name="T23" fmla="*/ 183 h 197"/>
                              <a:gd name="T24" fmla="*/ 211 w 225"/>
                              <a:gd name="T25" fmla="*/ 154 h 197"/>
                              <a:gd name="T26" fmla="*/ 203 w 225"/>
                              <a:gd name="T27" fmla="*/ 64 h 197"/>
                              <a:gd name="T28" fmla="*/ 208 w 225"/>
                              <a:gd name="T29" fmla="*/ 63 h 197"/>
                              <a:gd name="T30" fmla="*/ 225 w 225"/>
                              <a:gd name="T31" fmla="*/ 42 h 197"/>
                              <a:gd name="T32" fmla="*/ 208 w 225"/>
                              <a:gd name="T33" fmla="*/ 22 h 197"/>
                              <a:gd name="T34" fmla="*/ 117 w 225"/>
                              <a:gd name="T35" fmla="*/ 1 h 197"/>
                              <a:gd name="T36" fmla="*/ 112 w 225"/>
                              <a:gd name="T37" fmla="*/ 0 h 197"/>
                              <a:gd name="T38" fmla="*/ 108 w 225"/>
                              <a:gd name="T39" fmla="*/ 1 h 197"/>
                              <a:gd name="T40" fmla="*/ 16 w 225"/>
                              <a:gd name="T41" fmla="*/ 22 h 197"/>
                              <a:gd name="T42" fmla="*/ 0 w 225"/>
                              <a:gd name="T43" fmla="*/ 42 h 197"/>
                              <a:gd name="T44" fmla="*/ 16 w 225"/>
                              <a:gd name="T45" fmla="*/ 63 h 197"/>
                              <a:gd name="T46" fmla="*/ 32 w 225"/>
                              <a:gd name="T47" fmla="*/ 66 h 197"/>
                              <a:gd name="T48" fmla="*/ 110 w 225"/>
                              <a:gd name="T49" fmla="*/ 78 h 197"/>
                              <a:gd name="T50" fmla="*/ 203 w 225"/>
                              <a:gd name="T51" fmla="*/ 64 h 197"/>
                              <a:gd name="T52" fmla="*/ 111 w 225"/>
                              <a:gd name="T53" fmla="*/ 92 h 197"/>
                              <a:gd name="T54" fmla="*/ 109 w 225"/>
                              <a:gd name="T55" fmla="*/ 92 h 197"/>
                              <a:gd name="T56" fmla="*/ 108 w 225"/>
                              <a:gd name="T57" fmla="*/ 92 h 197"/>
                              <a:gd name="T58" fmla="*/ 35 w 225"/>
                              <a:gd name="T59" fmla="*/ 81 h 197"/>
                              <a:gd name="T60" fmla="*/ 35 w 225"/>
                              <a:gd name="T61" fmla="*/ 126 h 197"/>
                              <a:gd name="T62" fmla="*/ 112 w 225"/>
                              <a:gd name="T63" fmla="*/ 162 h 197"/>
                              <a:gd name="T64" fmla="*/ 190 w 225"/>
                              <a:gd name="T65" fmla="*/ 126 h 197"/>
                              <a:gd name="T66" fmla="*/ 190 w 225"/>
                              <a:gd name="T67" fmla="*/ 80 h 197"/>
                              <a:gd name="T68" fmla="*/ 115 w 225"/>
                              <a:gd name="T69" fmla="*/ 91 h 197"/>
                              <a:gd name="T70" fmla="*/ 111 w 225"/>
                              <a:gd name="T71" fmla="*/ 92 h 197"/>
                              <a:gd name="T72" fmla="*/ 111 w 225"/>
                              <a:gd name="T73" fmla="*/ 92 h 197"/>
                              <a:gd name="T74" fmla="*/ 111 w 225"/>
                              <a:gd name="T75" fmla="*/ 9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225" h="197">
                                <a:moveTo>
                                  <a:pt x="204" y="140"/>
                                </a:moveTo>
                                <a:cubicBezTo>
                                  <a:pt x="204" y="144"/>
                                  <a:pt x="207" y="147"/>
                                  <a:pt x="211" y="147"/>
                                </a:cubicBezTo>
                                <a:cubicBezTo>
                                  <a:pt x="215" y="147"/>
                                  <a:pt x="218" y="144"/>
                                  <a:pt x="218" y="140"/>
                                </a:cubicBezTo>
                                <a:cubicBezTo>
                                  <a:pt x="218" y="77"/>
                                  <a:pt x="218" y="77"/>
                                  <a:pt x="218" y="77"/>
                                </a:cubicBezTo>
                                <a:cubicBezTo>
                                  <a:pt x="218" y="77"/>
                                  <a:pt x="218" y="76"/>
                                  <a:pt x="218" y="76"/>
                                </a:cubicBezTo>
                                <a:cubicBezTo>
                                  <a:pt x="204" y="78"/>
                                  <a:pt x="204" y="78"/>
                                  <a:pt x="204" y="78"/>
                                </a:cubicBezTo>
                                <a:cubicBezTo>
                                  <a:pt x="204" y="140"/>
                                  <a:pt x="204" y="140"/>
                                  <a:pt x="204" y="140"/>
                                </a:cubicBezTo>
                                <a:cubicBezTo>
                                  <a:pt x="204" y="140"/>
                                  <a:pt x="204" y="140"/>
                                  <a:pt x="204" y="140"/>
                                </a:cubicBezTo>
                                <a:close/>
                                <a:moveTo>
                                  <a:pt x="211" y="154"/>
                                </a:moveTo>
                                <a:cubicBezTo>
                                  <a:pt x="203" y="154"/>
                                  <a:pt x="197" y="175"/>
                                  <a:pt x="197" y="183"/>
                                </a:cubicBezTo>
                                <a:cubicBezTo>
                                  <a:pt x="197" y="190"/>
                                  <a:pt x="203" y="197"/>
                                  <a:pt x="211" y="197"/>
                                </a:cubicBezTo>
                                <a:cubicBezTo>
                                  <a:pt x="218" y="197"/>
                                  <a:pt x="225" y="190"/>
                                  <a:pt x="225" y="183"/>
                                </a:cubicBezTo>
                                <a:cubicBezTo>
                                  <a:pt x="225" y="175"/>
                                  <a:pt x="218" y="154"/>
                                  <a:pt x="211" y="154"/>
                                </a:cubicBezTo>
                                <a:close/>
                                <a:moveTo>
                                  <a:pt x="203" y="64"/>
                                </a:moveTo>
                                <a:cubicBezTo>
                                  <a:pt x="208" y="63"/>
                                  <a:pt x="208" y="63"/>
                                  <a:pt x="208" y="63"/>
                                </a:cubicBezTo>
                                <a:cubicBezTo>
                                  <a:pt x="218" y="60"/>
                                  <a:pt x="225" y="52"/>
                                  <a:pt x="225" y="42"/>
                                </a:cubicBezTo>
                                <a:cubicBezTo>
                                  <a:pt x="225" y="32"/>
                                  <a:pt x="218" y="24"/>
                                  <a:pt x="208" y="22"/>
                                </a:cubicBezTo>
                                <a:cubicBezTo>
                                  <a:pt x="117" y="1"/>
                                  <a:pt x="117" y="1"/>
                                  <a:pt x="117" y="1"/>
                                </a:cubicBezTo>
                                <a:cubicBezTo>
                                  <a:pt x="115" y="0"/>
                                  <a:pt x="114" y="0"/>
                                  <a:pt x="112" y="0"/>
                                </a:cubicBezTo>
                                <a:cubicBezTo>
                                  <a:pt x="111" y="0"/>
                                  <a:pt x="109" y="0"/>
                                  <a:pt x="108" y="1"/>
                                </a:cubicBezTo>
                                <a:cubicBezTo>
                                  <a:pt x="16" y="22"/>
                                  <a:pt x="16" y="22"/>
                                  <a:pt x="16" y="22"/>
                                </a:cubicBezTo>
                                <a:cubicBezTo>
                                  <a:pt x="7" y="24"/>
                                  <a:pt x="0" y="32"/>
                                  <a:pt x="0" y="42"/>
                                </a:cubicBezTo>
                                <a:cubicBezTo>
                                  <a:pt x="0" y="52"/>
                                  <a:pt x="7" y="60"/>
                                  <a:pt x="16" y="63"/>
                                </a:cubicBezTo>
                                <a:cubicBezTo>
                                  <a:pt x="32" y="66"/>
                                  <a:pt x="32" y="66"/>
                                  <a:pt x="32" y="66"/>
                                </a:cubicBezTo>
                                <a:cubicBezTo>
                                  <a:pt x="110" y="78"/>
                                  <a:pt x="110" y="78"/>
                                  <a:pt x="110" y="78"/>
                                </a:cubicBezTo>
                                <a:cubicBezTo>
                                  <a:pt x="203" y="64"/>
                                  <a:pt x="203" y="64"/>
                                  <a:pt x="203" y="64"/>
                                </a:cubicBezTo>
                                <a:close/>
                                <a:moveTo>
                                  <a:pt x="111" y="92"/>
                                </a:moveTo>
                                <a:cubicBezTo>
                                  <a:pt x="109" y="92"/>
                                  <a:pt x="109" y="92"/>
                                  <a:pt x="109" y="92"/>
                                </a:cubicBezTo>
                                <a:cubicBezTo>
                                  <a:pt x="109" y="92"/>
                                  <a:pt x="109" y="92"/>
                                  <a:pt x="108" y="92"/>
                                </a:cubicBezTo>
                                <a:cubicBezTo>
                                  <a:pt x="35" y="81"/>
                                  <a:pt x="35" y="81"/>
                                  <a:pt x="35" y="81"/>
                                </a:cubicBezTo>
                                <a:cubicBezTo>
                                  <a:pt x="35" y="126"/>
                                  <a:pt x="35" y="126"/>
                                  <a:pt x="35" y="126"/>
                                </a:cubicBezTo>
                                <a:cubicBezTo>
                                  <a:pt x="35" y="145"/>
                                  <a:pt x="56" y="162"/>
                                  <a:pt x="112" y="162"/>
                                </a:cubicBezTo>
                                <a:cubicBezTo>
                                  <a:pt x="168" y="162"/>
                                  <a:pt x="190" y="145"/>
                                  <a:pt x="190" y="126"/>
                                </a:cubicBezTo>
                                <a:cubicBezTo>
                                  <a:pt x="190" y="80"/>
                                  <a:pt x="190" y="80"/>
                                  <a:pt x="190" y="80"/>
                                </a:cubicBezTo>
                                <a:cubicBezTo>
                                  <a:pt x="115" y="91"/>
                                  <a:pt x="115" y="91"/>
                                  <a:pt x="115" y="91"/>
                                </a:cubicBezTo>
                                <a:cubicBezTo>
                                  <a:pt x="114" y="92"/>
                                  <a:pt x="112" y="93"/>
                                  <a:pt x="111" y="92"/>
                                </a:cubicBezTo>
                                <a:close/>
                                <a:moveTo>
                                  <a:pt x="111" y="92"/>
                                </a:moveTo>
                                <a:cubicBezTo>
                                  <a:pt x="111" y="92"/>
                                  <a:pt x="111" y="92"/>
                                  <a:pt x="111" y="92"/>
                                </a:cubicBezTo>
                              </a:path>
                            </a:pathLst>
                          </a:custGeom>
                          <a:solidFill>
                            <a:srgbClr val="3B3C3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4" o:spid="_x0000_s1026" o:spt="203" style="position:absolute;left:0pt;margin-left:4.75pt;margin-top:219.5pt;height:24.65pt;width:294.05pt;mso-position-vertical-relative:page;z-index:251662336;mso-width-relative:page;mso-height-relative:page;" coordorigin="53439,0" coordsize="3735141,305471" o:gfxdata="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">
                <o:lock v:ext="edit" aspectratio="f"/>
                <v:shape id="文本框 2" o:spid="_x0000_s1026" o:spt="202" type="#_x0000_t202" style="position:absolute;left:256115;top:0;height:305471;width:3532465;" filled="f" stroked="f" coordsize="21600,21600" o:gfxdata="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XHl6+5AAAA2w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7CFF7E32">
                        <w:pPr>
                          <w:snapToGrid w:val="0"/>
                          <w:jc w:val="left"/>
                          <w:rPr>
                            <w:rFonts w:hint="default" w:ascii="Arial Bold" w:hAnsi="Arial Bold" w:cs="Arial Bold"/>
                            <w:b/>
                            <w:bCs/>
                            <w:color w:val="51555C"/>
                            <w:sz w:val="28"/>
                            <w:szCs w:val="28"/>
                          </w:rPr>
                        </w:pPr>
                        <w:r>
                          <w:rPr>
                            <w:rFonts w:hint="default" w:ascii="Arial Bold" w:hAnsi="Arial Bold" w:cs="Arial Bold"/>
                            <w:b/>
                            <w:bCs/>
                            <w:color w:val="51555C"/>
                            <w:sz w:val="28"/>
                            <w:szCs w:val="28"/>
                          </w:rPr>
                          <w:t>EDUCATION</w:t>
                        </w:r>
                      </w:p>
                    </w:txbxContent>
                  </v:textbox>
                </v:shape>
                <v:shape id="Freeform 13" o:spid="_x0000_s1026" o:spt="100" style="position:absolute;left:53439;top:83128;height:180000;width:205118;" fillcolor="#3B3C3F" filled="t" stroked="f" coordsize="225,197" o:gfxdata="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qEfiLsAAADb&#10;AAAADwAAAAAAAAABACAAAAAiAAAAZHJzL2Rvd25yZXYueG1sUEsBAhQAFAAAAAgAh07iQDMvBZ47&#10;AAAAOQAAABAAAAAAAAAAAQAgAAAACgEAAGRycy9zaGFwZXhtbC54bWxQSwUGAAAAAAYABgBbAQAA&#10;tAMAAAAA&#10;" path="m204,140c204,144,207,147,211,147c215,147,218,144,218,140c218,77,218,77,218,77c218,77,218,76,218,76c204,78,204,78,204,78c204,140,204,140,204,140c204,140,204,140,204,140xm211,154c203,154,197,175,197,183c197,190,203,197,211,197c218,197,225,190,225,183c225,175,218,154,211,154xm203,64c208,63,208,63,208,63c218,60,225,52,225,42c225,32,218,24,208,22c117,1,117,1,117,1c115,0,114,0,112,0c111,0,109,0,108,1c16,22,16,22,16,22c7,24,0,32,0,42c0,52,7,60,16,63c32,66,32,66,32,66c110,78,110,78,110,78c203,64,203,64,203,64xm111,92c109,92,109,92,109,92c109,92,109,92,108,92c35,81,35,81,35,81c35,126,35,126,35,126c35,145,56,162,112,162c168,162,190,145,190,126c190,80,190,80,190,80c115,91,115,91,115,91c114,92,112,93,111,92xm111,92c111,92,111,92,111,92e">
                  <v:path o:connectlocs="185973,127918;192355,134314;198736,127918;198736,70355;198736,69441;185973,71269;185973,127918;185973,127918;192355,140710;179592,167208;192355,180000;205118,167208;192355,140710;185062,58477;189620,57563;205118,38375;189620,20101;106661,913;102103,0;98456,913;14586,20101;0,38375;14586,57563;29172,60304;100279,71269;185062,58477;101191,84060;99368,84060;98456,84060;31907,74010;31907,115126;102103,148020;173210,115126;173210,73096;104838,83147;101191,84060;101191,84060;101191,84060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4084955</wp:posOffset>
                </wp:positionH>
                <wp:positionV relativeFrom="page">
                  <wp:posOffset>2775585</wp:posOffset>
                </wp:positionV>
                <wp:extent cx="0" cy="7564120"/>
                <wp:effectExtent l="6350" t="0" r="19050" b="508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641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" o:spid="_x0000_s1026" o:spt="20" style="position:absolute;left:0pt;margin-left:321.65pt;margin-top:218.55pt;height:595.6pt;width:0pt;mso-position-vertical-relative:page;z-index:251666432;mso-width-relative:page;mso-height-relative:page;" filled="f" stroked="t" coordsize="21600,21600" o:gfxdata="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Cr15h2gAAAAwBAAAPAAAAAAAAAAEAIAAAACIAAABkcnMvZG93bnJldi54bWxQ&#10;SwECFAAUAAAACACHTuJArng+IfUBAADTAwAADgAAAAAAAAABACAAAAApAQAAZHJzL2Uyb0RvYy54&#10;bWxQSwUGAAAAAAYABgBZAQAAkAUAAAAA&#10;">
                <v:fill on="f" focussize="0,0"/>
                <v:stroke weight="0.5pt" color="#F2F2F2 [3052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84F2F39"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4407535</wp:posOffset>
                </wp:positionH>
                <wp:positionV relativeFrom="paragraph">
                  <wp:posOffset>4237990</wp:posOffset>
                </wp:positionV>
                <wp:extent cx="1296035" cy="1021080"/>
                <wp:effectExtent l="0" t="0" r="0" b="0"/>
                <wp:wrapNone/>
                <wp:docPr id="7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6034" cy="102121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5DE86AB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hint="default" w:ascii="Arial Regular" w:hAnsi="Arial Regular" w:cs="Arial Regular"/>
                                <w:color w:val="666B74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Regular" w:hAnsi="Arial Regular" w:cs="Arial Regular"/>
                                <w:color w:val="666B74"/>
                                <w:szCs w:val="21"/>
                                <w:lang w:val="en-US"/>
                              </w:rPr>
                              <w:t>PremierePro</w:t>
                            </w:r>
                          </w:p>
                          <w:p w14:paraId="43679C2D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hint="default" w:ascii="Arial Regular" w:hAnsi="Arial Regular" w:cs="Arial Regular"/>
                                <w:color w:val="666B74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Regular" w:hAnsi="Arial Regular" w:cs="Arial Regular"/>
                                <w:color w:val="666B74"/>
                                <w:szCs w:val="21"/>
                                <w:lang w:val="en-US"/>
                              </w:rPr>
                              <w:t>AfterEffects</w:t>
                            </w:r>
                          </w:p>
                          <w:p w14:paraId="52B643DF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hint="default" w:ascii="Arial Regular" w:hAnsi="Arial Regular" w:cs="Arial Regular"/>
                                <w:color w:val="666B74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Regular" w:hAnsi="Arial Regular" w:cs="Arial Regular"/>
                                <w:color w:val="666B74"/>
                                <w:szCs w:val="21"/>
                                <w:lang w:val="en-US"/>
                              </w:rPr>
                              <w:t>Photoshop</w:t>
                            </w:r>
                          </w:p>
                          <w:p w14:paraId="5221A78A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hint="default" w:ascii="Arial Regular" w:hAnsi="Arial Regular" w:cs="Arial Regular"/>
                                <w:color w:val="666B74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Regular" w:hAnsi="Arial Regular" w:cs="Arial Regular"/>
                                <w:color w:val="666B74"/>
                                <w:szCs w:val="21"/>
                                <w:lang w:val="en-US"/>
                              </w:rPr>
                              <w:t>DaVinci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47.05pt;margin-top:333.7pt;height:80.4pt;width:102.05pt;z-index:251675648;mso-width-relative:page;mso-height-relative:page;" filled="f" stroked="f" coordsize="21600,21600" o:gfxdata="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WURthtcAAAALAQAADwAAAAAAAAABACAAAAAiAAAAZHJzL2Rvd25yZXYueG1sUEsBAhQAFAAAAAgA&#10;h07iQGdTS9AmAgAAKwQAAA4AAAAAAAAAAQAgAAAAJg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65DE86AB">
                      <w:pPr>
                        <w:adjustRightInd w:val="0"/>
                        <w:snapToGrid w:val="0"/>
                        <w:spacing w:line="360" w:lineRule="auto"/>
                        <w:rPr>
                          <w:rFonts w:hint="default" w:ascii="Arial Regular" w:hAnsi="Arial Regular" w:cs="Arial Regular"/>
                          <w:color w:val="666B74"/>
                          <w:szCs w:val="21"/>
                          <w:lang w:val="en-US"/>
                        </w:rPr>
                      </w:pPr>
                      <w:r>
                        <w:rPr>
                          <w:rFonts w:hint="default" w:ascii="Arial Regular" w:hAnsi="Arial Regular" w:cs="Arial Regular"/>
                          <w:color w:val="666B74"/>
                          <w:szCs w:val="21"/>
                          <w:lang w:val="en-US"/>
                        </w:rPr>
                        <w:t>PremierePro</w:t>
                      </w:r>
                    </w:p>
                    <w:p w14:paraId="43679C2D">
                      <w:pPr>
                        <w:adjustRightInd w:val="0"/>
                        <w:snapToGrid w:val="0"/>
                        <w:spacing w:line="360" w:lineRule="auto"/>
                        <w:rPr>
                          <w:rFonts w:hint="default" w:ascii="Arial Regular" w:hAnsi="Arial Regular" w:cs="Arial Regular"/>
                          <w:color w:val="666B74"/>
                          <w:szCs w:val="21"/>
                          <w:lang w:val="en-US"/>
                        </w:rPr>
                      </w:pPr>
                      <w:r>
                        <w:rPr>
                          <w:rFonts w:hint="default" w:ascii="Arial Regular" w:hAnsi="Arial Regular" w:cs="Arial Regular"/>
                          <w:color w:val="666B74"/>
                          <w:szCs w:val="21"/>
                          <w:lang w:val="en-US"/>
                        </w:rPr>
                        <w:t>AfterEffects</w:t>
                      </w:r>
                    </w:p>
                    <w:p w14:paraId="52B643DF">
                      <w:pPr>
                        <w:adjustRightInd w:val="0"/>
                        <w:snapToGrid w:val="0"/>
                        <w:spacing w:line="360" w:lineRule="auto"/>
                        <w:rPr>
                          <w:rFonts w:hint="default" w:ascii="Arial Regular" w:hAnsi="Arial Regular" w:cs="Arial Regular"/>
                          <w:color w:val="666B74"/>
                          <w:szCs w:val="21"/>
                          <w:lang w:val="en-US"/>
                        </w:rPr>
                      </w:pPr>
                      <w:r>
                        <w:rPr>
                          <w:rFonts w:hint="default" w:ascii="Arial Regular" w:hAnsi="Arial Regular" w:cs="Arial Regular"/>
                          <w:color w:val="666B74"/>
                          <w:szCs w:val="21"/>
                          <w:lang w:val="en-US"/>
                        </w:rPr>
                        <w:t>Photoshop</w:t>
                      </w:r>
                    </w:p>
                    <w:p w14:paraId="5221A78A">
                      <w:pPr>
                        <w:adjustRightInd w:val="0"/>
                        <w:snapToGrid w:val="0"/>
                        <w:spacing w:line="360" w:lineRule="auto"/>
                        <w:rPr>
                          <w:rFonts w:hint="default" w:ascii="Arial Regular" w:hAnsi="Arial Regular" w:cs="Arial Regular"/>
                          <w:color w:val="666B74"/>
                          <w:szCs w:val="21"/>
                          <w:lang w:val="en-US"/>
                        </w:rPr>
                      </w:pPr>
                      <w:r>
                        <w:rPr>
                          <w:rFonts w:hint="default" w:ascii="Arial Regular" w:hAnsi="Arial Regular" w:cs="Arial Regular"/>
                          <w:color w:val="666B74"/>
                          <w:szCs w:val="21"/>
                          <w:lang w:val="en-US"/>
                        </w:rPr>
                        <w:t>DaVinci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4406900</wp:posOffset>
                </wp:positionH>
                <wp:positionV relativeFrom="paragraph">
                  <wp:posOffset>5634355</wp:posOffset>
                </wp:positionV>
                <wp:extent cx="2165350" cy="305435"/>
                <wp:effectExtent l="0" t="0" r="0" b="0"/>
                <wp:wrapNone/>
                <wp:docPr id="110" name="组合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695190" y="8586470"/>
                          <a:ext cx="2165350" cy="305435"/>
                          <a:chOff x="111318" y="0"/>
                          <a:chExt cx="2165912" cy="305569"/>
                        </a:xfrm>
                      </wpg:grpSpPr>
                      <wps:wsp>
                        <wps:cNvPr id="10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28598" y="0"/>
                            <a:ext cx="1948632" cy="3055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854B581">
                              <w:pPr>
                                <w:snapToGrid w:val="0"/>
                                <w:rPr>
                                  <w:rFonts w:hint="default" w:ascii="Arial Bold" w:hAnsi="Arial Bold" w:cs="Arial Bold"/>
                                  <w:b/>
                                  <w:bCs/>
                                  <w:color w:val="51555C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Arial Bold" w:hAnsi="Arial Bold" w:cs="Arial Bold"/>
                                  <w:b/>
                                  <w:bCs/>
                                  <w:color w:val="51555C"/>
                                  <w:sz w:val="28"/>
                                  <w:szCs w:val="28"/>
                                  <w:lang w:val="en-US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09" name="Freeform 31"/>
                        <wps:cNvSpPr>
                          <a:spLocks noChangeAspect="1"/>
                        </wps:cNvSpPr>
                        <wps:spPr bwMode="auto">
                          <a:xfrm>
                            <a:off x="111318" y="47708"/>
                            <a:ext cx="200149" cy="197998"/>
                          </a:xfrm>
                          <a:custGeom>
                            <a:avLst/>
                            <a:gdLst>
                              <a:gd name="T0" fmla="*/ 58 w 116"/>
                              <a:gd name="T1" fmla="*/ 100 h 115"/>
                              <a:gd name="T2" fmla="*/ 48 w 116"/>
                              <a:gd name="T3" fmla="*/ 103 h 115"/>
                              <a:gd name="T4" fmla="*/ 29 w 116"/>
                              <a:gd name="T5" fmla="*/ 114 h 115"/>
                              <a:gd name="T6" fmla="*/ 26 w 116"/>
                              <a:gd name="T7" fmla="*/ 115 h 115"/>
                              <a:gd name="T8" fmla="*/ 21 w 116"/>
                              <a:gd name="T9" fmla="*/ 111 h 115"/>
                              <a:gd name="T10" fmla="*/ 22 w 116"/>
                              <a:gd name="T11" fmla="*/ 105 h 115"/>
                              <a:gd name="T12" fmla="*/ 25 w 116"/>
                              <a:gd name="T13" fmla="*/ 83 h 115"/>
                              <a:gd name="T14" fmla="*/ 24 w 116"/>
                              <a:gd name="T15" fmla="*/ 74 h 115"/>
                              <a:gd name="T16" fmla="*/ 19 w 116"/>
                              <a:gd name="T17" fmla="*/ 65 h 115"/>
                              <a:gd name="T18" fmla="*/ 4 w 116"/>
                              <a:gd name="T19" fmla="*/ 50 h 115"/>
                              <a:gd name="T20" fmla="*/ 1 w 116"/>
                              <a:gd name="T21" fmla="*/ 47 h 115"/>
                              <a:gd name="T22" fmla="*/ 3 w 116"/>
                              <a:gd name="T23" fmla="*/ 42 h 115"/>
                              <a:gd name="T24" fmla="*/ 8 w 116"/>
                              <a:gd name="T25" fmla="*/ 40 h 115"/>
                              <a:gd name="T26" fmla="*/ 29 w 116"/>
                              <a:gd name="T27" fmla="*/ 37 h 115"/>
                              <a:gd name="T28" fmla="*/ 39 w 116"/>
                              <a:gd name="T29" fmla="*/ 32 h 115"/>
                              <a:gd name="T30" fmla="*/ 44 w 116"/>
                              <a:gd name="T31" fmla="*/ 25 h 115"/>
                              <a:gd name="T32" fmla="*/ 54 w 116"/>
                              <a:gd name="T33" fmla="*/ 5 h 115"/>
                              <a:gd name="T34" fmla="*/ 55 w 116"/>
                              <a:gd name="T35" fmla="*/ 2 h 115"/>
                              <a:gd name="T36" fmla="*/ 61 w 116"/>
                              <a:gd name="T37" fmla="*/ 2 h 115"/>
                              <a:gd name="T38" fmla="*/ 63 w 116"/>
                              <a:gd name="T39" fmla="*/ 5 h 115"/>
                              <a:gd name="T40" fmla="*/ 73 w 116"/>
                              <a:gd name="T41" fmla="*/ 26 h 115"/>
                              <a:gd name="T42" fmla="*/ 89 w 116"/>
                              <a:gd name="T43" fmla="*/ 37 h 115"/>
                              <a:gd name="T44" fmla="*/ 111 w 116"/>
                              <a:gd name="T45" fmla="*/ 41 h 115"/>
                              <a:gd name="T46" fmla="*/ 113 w 116"/>
                              <a:gd name="T47" fmla="*/ 42 h 115"/>
                              <a:gd name="T48" fmla="*/ 115 w 116"/>
                              <a:gd name="T49" fmla="*/ 47 h 115"/>
                              <a:gd name="T50" fmla="*/ 113 w 116"/>
                              <a:gd name="T51" fmla="*/ 50 h 115"/>
                              <a:gd name="T52" fmla="*/ 97 w 116"/>
                              <a:gd name="T53" fmla="*/ 66 h 115"/>
                              <a:gd name="T54" fmla="*/ 91 w 116"/>
                              <a:gd name="T55" fmla="*/ 85 h 115"/>
                              <a:gd name="T56" fmla="*/ 95 w 116"/>
                              <a:gd name="T57" fmla="*/ 109 h 115"/>
                              <a:gd name="T58" fmla="*/ 95 w 116"/>
                              <a:gd name="T59" fmla="*/ 111 h 115"/>
                              <a:gd name="T60" fmla="*/ 90 w 116"/>
                              <a:gd name="T61" fmla="*/ 115 h 115"/>
                              <a:gd name="T62" fmla="*/ 87 w 116"/>
                              <a:gd name="T63" fmla="*/ 113 h 115"/>
                              <a:gd name="T64" fmla="*/ 68 w 116"/>
                              <a:gd name="T65" fmla="*/ 103 h 115"/>
                              <a:gd name="T66" fmla="*/ 58 w 116"/>
                              <a:gd name="T67" fmla="*/ 100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116" h="115">
                                <a:moveTo>
                                  <a:pt x="58" y="100"/>
                                </a:moveTo>
                                <a:cubicBezTo>
                                  <a:pt x="55" y="101"/>
                                  <a:pt x="51" y="101"/>
                                  <a:pt x="48" y="103"/>
                                </a:cubicBezTo>
                                <a:cubicBezTo>
                                  <a:pt x="42" y="107"/>
                                  <a:pt x="35" y="110"/>
                                  <a:pt x="29" y="114"/>
                                </a:cubicBezTo>
                                <a:cubicBezTo>
                                  <a:pt x="28" y="114"/>
                                  <a:pt x="27" y="115"/>
                                  <a:pt x="26" y="115"/>
                                </a:cubicBezTo>
                                <a:cubicBezTo>
                                  <a:pt x="23" y="115"/>
                                  <a:pt x="21" y="114"/>
                                  <a:pt x="21" y="111"/>
                                </a:cubicBezTo>
                                <a:cubicBezTo>
                                  <a:pt x="21" y="109"/>
                                  <a:pt x="22" y="107"/>
                                  <a:pt x="22" y="105"/>
                                </a:cubicBezTo>
                                <a:cubicBezTo>
                                  <a:pt x="23" y="98"/>
                                  <a:pt x="24" y="91"/>
                                  <a:pt x="25" y="83"/>
                                </a:cubicBezTo>
                                <a:cubicBezTo>
                                  <a:pt x="26" y="80"/>
                                  <a:pt x="25" y="77"/>
                                  <a:pt x="24" y="74"/>
                                </a:cubicBezTo>
                                <a:cubicBezTo>
                                  <a:pt x="23" y="71"/>
                                  <a:pt x="21" y="68"/>
                                  <a:pt x="19" y="65"/>
                                </a:cubicBezTo>
                                <a:cubicBezTo>
                                  <a:pt x="14" y="60"/>
                                  <a:pt x="9" y="55"/>
                                  <a:pt x="4" y="50"/>
                                </a:cubicBezTo>
                                <a:cubicBezTo>
                                  <a:pt x="3" y="49"/>
                                  <a:pt x="2" y="48"/>
                                  <a:pt x="1" y="47"/>
                                </a:cubicBezTo>
                                <a:cubicBezTo>
                                  <a:pt x="0" y="45"/>
                                  <a:pt x="1" y="43"/>
                                  <a:pt x="3" y="42"/>
                                </a:cubicBezTo>
                                <a:cubicBezTo>
                                  <a:pt x="5" y="41"/>
                                  <a:pt x="6" y="41"/>
                                  <a:pt x="8" y="40"/>
                                </a:cubicBezTo>
                                <a:cubicBezTo>
                                  <a:pt x="15" y="39"/>
                                  <a:pt x="22" y="38"/>
                                  <a:pt x="29" y="37"/>
                                </a:cubicBezTo>
                                <a:cubicBezTo>
                                  <a:pt x="33" y="36"/>
                                  <a:pt x="37" y="34"/>
                                  <a:pt x="39" y="32"/>
                                </a:cubicBezTo>
                                <a:cubicBezTo>
                                  <a:pt x="41" y="30"/>
                                  <a:pt x="43" y="28"/>
                                  <a:pt x="44" y="25"/>
                                </a:cubicBezTo>
                                <a:cubicBezTo>
                                  <a:pt x="47" y="18"/>
                                  <a:pt x="50" y="11"/>
                                  <a:pt x="54" y="5"/>
                                </a:cubicBezTo>
                                <a:cubicBezTo>
                                  <a:pt x="54" y="4"/>
                                  <a:pt x="55" y="3"/>
                                  <a:pt x="55" y="2"/>
                                </a:cubicBezTo>
                                <a:cubicBezTo>
                                  <a:pt x="57" y="0"/>
                                  <a:pt x="59" y="0"/>
                                  <a:pt x="61" y="2"/>
                                </a:cubicBezTo>
                                <a:cubicBezTo>
                                  <a:pt x="62" y="3"/>
                                  <a:pt x="62" y="4"/>
                                  <a:pt x="63" y="5"/>
                                </a:cubicBezTo>
                                <a:cubicBezTo>
                                  <a:pt x="66" y="12"/>
                                  <a:pt x="69" y="19"/>
                                  <a:pt x="73" y="26"/>
                                </a:cubicBezTo>
                                <a:cubicBezTo>
                                  <a:pt x="76" y="32"/>
                                  <a:pt x="81" y="36"/>
                                  <a:pt x="89" y="37"/>
                                </a:cubicBezTo>
                                <a:cubicBezTo>
                                  <a:pt x="96" y="39"/>
                                  <a:pt x="104" y="40"/>
                                  <a:pt x="111" y="41"/>
                                </a:cubicBezTo>
                                <a:cubicBezTo>
                                  <a:pt x="112" y="41"/>
                                  <a:pt x="113" y="41"/>
                                  <a:pt x="113" y="42"/>
                                </a:cubicBezTo>
                                <a:cubicBezTo>
                                  <a:pt x="115" y="43"/>
                                  <a:pt x="116" y="45"/>
                                  <a:pt x="115" y="47"/>
                                </a:cubicBezTo>
                                <a:cubicBezTo>
                                  <a:pt x="114" y="48"/>
                                  <a:pt x="114" y="49"/>
                                  <a:pt x="113" y="50"/>
                                </a:cubicBezTo>
                                <a:cubicBezTo>
                                  <a:pt x="108" y="55"/>
                                  <a:pt x="102" y="61"/>
                                  <a:pt x="97" y="66"/>
                                </a:cubicBezTo>
                                <a:cubicBezTo>
                                  <a:pt x="92" y="71"/>
                                  <a:pt x="90" y="78"/>
                                  <a:pt x="91" y="85"/>
                                </a:cubicBezTo>
                                <a:cubicBezTo>
                                  <a:pt x="92" y="93"/>
                                  <a:pt x="94" y="101"/>
                                  <a:pt x="95" y="109"/>
                                </a:cubicBezTo>
                                <a:cubicBezTo>
                                  <a:pt x="95" y="109"/>
                                  <a:pt x="95" y="110"/>
                                  <a:pt x="95" y="111"/>
                                </a:cubicBezTo>
                                <a:cubicBezTo>
                                  <a:pt x="95" y="114"/>
                                  <a:pt x="93" y="115"/>
                                  <a:pt x="90" y="115"/>
                                </a:cubicBezTo>
                                <a:cubicBezTo>
                                  <a:pt x="89" y="114"/>
                                  <a:pt x="88" y="114"/>
                                  <a:pt x="87" y="113"/>
                                </a:cubicBezTo>
                                <a:cubicBezTo>
                                  <a:pt x="81" y="110"/>
                                  <a:pt x="75" y="107"/>
                                  <a:pt x="68" y="103"/>
                                </a:cubicBezTo>
                                <a:cubicBezTo>
                                  <a:pt x="65" y="101"/>
                                  <a:pt x="62" y="101"/>
                                  <a:pt x="58" y="1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B3C3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0" o:spid="_x0000_s1026" o:spt="203" style="position:absolute;left:0pt;margin-left:347pt;margin-top:443.65pt;height:24.05pt;width:170.5pt;z-index:251665408;mso-width-relative:page;mso-height-relative:page;" coordorigin="111318,0" coordsize="2165912,305569" o:gfxdata="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">
                <o:lock v:ext="edit" aspectratio="f"/>
                <v:shape id="文本框 2" o:spid="_x0000_s1026" o:spt="202" type="#_x0000_t202" style="position:absolute;left:328598;top:0;height:305569;width:1948632;" filled="f" stroked="f" coordsize="21600,21600" o:gfxdata="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XYy0AugAAANw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2854B581">
                        <w:pPr>
                          <w:snapToGrid w:val="0"/>
                          <w:rPr>
                            <w:rFonts w:hint="default" w:ascii="Arial Bold" w:hAnsi="Arial Bold" w:cs="Arial Bold"/>
                            <w:b/>
                            <w:bCs/>
                            <w:color w:val="51555C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hint="default" w:ascii="Arial Bold" w:hAnsi="Arial Bold" w:cs="Arial Bold"/>
                            <w:b/>
                            <w:bCs/>
                            <w:color w:val="51555C"/>
                            <w:sz w:val="28"/>
                            <w:szCs w:val="28"/>
                            <w:lang w:val="en-US"/>
                          </w:rPr>
                          <w:t>SKILLS</w:t>
                        </w:r>
                      </w:p>
                    </w:txbxContent>
                  </v:textbox>
                </v:shape>
                <v:shape id="Freeform 31" o:spid="_x0000_s1026" o:spt="100" style="position:absolute;left:111318;top:47708;height:197998;width:200149;" fillcolor="#3B3C3F" filled="t" stroked="f" coordsize="116,115" o:gfxdata="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93MWS8AAAA&#10;3AAAAA8AAAAAAAAAAQAgAAAAIgAAAGRycy9kb3ducmV2LnhtbFBLAQIUABQAAAAIAIdO4kAzLwWe&#10;OwAAADkAAAAQAAAAAAAAAAEAIAAAAAsBAABkcnMvc2hhcGV4bWwueG1sUEsFBgAAAAAGAAYAWwEA&#10;ALUDAAAAAA==&#10;" path="m58,100c55,101,51,101,48,103c42,107,35,110,29,114c28,114,27,115,26,115c23,115,21,114,21,111c21,109,22,107,22,105c23,98,24,91,25,83c26,80,25,77,24,74c23,71,21,68,19,65c14,60,9,55,4,50c3,49,2,48,1,47c0,45,1,43,3,42c5,41,6,41,8,40c15,39,22,38,29,37c33,36,37,34,39,32c41,30,43,28,44,25c47,18,50,11,54,5c54,4,55,3,55,2c57,0,59,0,61,2c62,3,62,4,63,5c66,12,69,19,73,26c76,32,81,36,89,37c96,39,104,40,111,41c112,41,113,41,113,42c115,43,116,45,115,47c114,48,114,49,113,50c108,55,102,61,97,66c92,71,90,78,91,85c92,93,94,101,95,109c95,109,95,110,95,111c95,114,93,115,90,115c89,114,88,114,87,113c81,110,75,107,68,103c65,101,62,101,58,100xe">
                  <v:path o:connectlocs="100074,172172;82820,177337;50037,196276;44860,197998;36233,191111;37959,180780;43135,142902;41410,127407;32783,111911;6901,86086;1725,80920;5176,72312;13803,68868;50037,63703;67291,55095;75918,43043;93172,8608;94898,3443;105250,3443;108701,8608;125955,44764;153562,63703;191521,70590;194972,72312;198423,80920;194972,86086;167365,113633;157013,146346;163915,187667;163915,191111;155288,197998;150111,194554;117328,177337;100074,172172" o:connectangles="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4314190</wp:posOffset>
                </wp:positionH>
                <wp:positionV relativeFrom="paragraph">
                  <wp:posOffset>3915410</wp:posOffset>
                </wp:positionV>
                <wp:extent cx="2766060" cy="3569970"/>
                <wp:effectExtent l="0" t="0" r="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6061" cy="3570109"/>
                          <a:chOff x="22229" y="0"/>
                          <a:chExt cx="2766527" cy="3570877"/>
                        </a:xfrm>
                      </wpg:grpSpPr>
                      <wpg:grpSp>
                        <wpg:cNvPr id="61" name="组合 61"/>
                        <wpg:cNvGrpSpPr/>
                        <wpg:grpSpPr>
                          <a:xfrm>
                            <a:off x="22229" y="0"/>
                            <a:ext cx="2766527" cy="3570877"/>
                            <a:chOff x="22232" y="0"/>
                            <a:chExt cx="2766889" cy="3570917"/>
                          </a:xfrm>
                        </wpg:grpSpPr>
                        <wpg:grpSp>
                          <wpg:cNvPr id="57" name="组合 57"/>
                          <wpg:cNvGrpSpPr/>
                          <wpg:grpSpPr>
                            <a:xfrm>
                              <a:off x="22232" y="0"/>
                              <a:ext cx="2766889" cy="3570917"/>
                              <a:chOff x="887509" y="13397"/>
                              <a:chExt cx="2767459" cy="3573779"/>
                            </a:xfrm>
                          </wpg:grpSpPr>
                          <wps:wsp>
                            <wps:cNvPr id="58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87509" y="2039937"/>
                                <a:ext cx="2767459" cy="154723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33A5ABD6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numPr>
                                      <w:ilvl w:val="0"/>
                                      <w:numId w:val="1"/>
                                    </w:numPr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40" w:lineRule="auto"/>
                                    <w:ind w:left="314" w:leftChars="0" w:hanging="314" w:firstLineChars="0"/>
                                    <w:jc w:val="left"/>
                                    <w:textAlignment w:val="auto"/>
                                    <w:rPr>
                                      <w:rFonts w:hint="default" w:ascii="Arial" w:hAnsi="Arial" w:eastAsia="Inter" w:cs="Arial"/>
                                      <w:i w:val="0"/>
                                      <w:iCs w:val="0"/>
                                      <w:caps w:val="0"/>
                                      <w:color w:val="7A8491"/>
                                      <w:spacing w:val="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default" w:ascii="Arial" w:hAnsi="Arial" w:eastAsia="Inter" w:cs="Arial"/>
                                      <w:i w:val="0"/>
                                      <w:iCs w:val="0"/>
                                      <w:caps w:val="0"/>
                                      <w:color w:val="7A8491"/>
                                      <w:spacing w:val="0"/>
                                      <w:sz w:val="18"/>
                                      <w:szCs w:val="18"/>
                                    </w:rPr>
                                    <w:t>Visual storyteller</w:t>
                                  </w:r>
                                </w:p>
                                <w:p w14:paraId="2011172B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numPr>
                                      <w:ilvl w:val="0"/>
                                      <w:numId w:val="1"/>
                                    </w:numPr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40" w:lineRule="auto"/>
                                    <w:ind w:left="314" w:leftChars="0" w:hanging="314" w:firstLineChars="0"/>
                                    <w:jc w:val="left"/>
                                    <w:textAlignment w:val="auto"/>
                                    <w:rPr>
                                      <w:rFonts w:hint="default" w:ascii="Arial" w:hAnsi="Arial" w:eastAsia="Inter" w:cs="Arial"/>
                                      <w:i w:val="0"/>
                                      <w:iCs w:val="0"/>
                                      <w:caps w:val="0"/>
                                      <w:color w:val="7A8491"/>
                                      <w:spacing w:val="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default" w:ascii="Arial" w:hAnsi="Arial" w:eastAsia="Inter" w:cs="Arial"/>
                                      <w:i w:val="0"/>
                                      <w:iCs w:val="0"/>
                                      <w:caps w:val="0"/>
                                      <w:color w:val="7A8491"/>
                                      <w:spacing w:val="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Ability to </w:t>
                                  </w:r>
                                  <w:r>
                                    <w:rPr>
                                      <w:rFonts w:hint="default" w:ascii="Arial" w:hAnsi="Arial" w:eastAsia="Inter" w:cs="Arial"/>
                                      <w:i w:val="0"/>
                                      <w:iCs w:val="0"/>
                                      <w:caps w:val="0"/>
                                      <w:color w:val="7A8491"/>
                                      <w:spacing w:val="0"/>
                                      <w:sz w:val="18"/>
                                      <w:szCs w:val="18"/>
                                    </w:rPr>
                                    <w:t>captur</w:t>
                                  </w:r>
                                  <w:r>
                                    <w:rPr>
                                      <w:rFonts w:hint="default" w:ascii="Arial" w:hAnsi="Arial" w:eastAsia="Inter" w:cs="Arial"/>
                                      <w:i w:val="0"/>
                                      <w:iCs w:val="0"/>
                                      <w:caps w:val="0"/>
                                      <w:color w:val="7A8491"/>
                                      <w:spacing w:val="0"/>
                                      <w:sz w:val="18"/>
                                      <w:szCs w:val="18"/>
                                      <w:lang w:val="en-US"/>
                                    </w:rPr>
                                    <w:t>e</w:t>
                                  </w:r>
                                  <w:r>
                                    <w:rPr>
                                      <w:rFonts w:hint="default" w:ascii="Arial" w:hAnsi="Arial" w:eastAsia="Inter" w:cs="Arial"/>
                                      <w:i w:val="0"/>
                                      <w:iCs w:val="0"/>
                                      <w:caps w:val="0"/>
                                      <w:color w:val="7A8491"/>
                                      <w:spacing w:val="0"/>
                                      <w:sz w:val="18"/>
                                      <w:szCs w:val="18"/>
                                    </w:rPr>
                                    <w:t xml:space="preserve"> authentic moments</w:t>
                                  </w:r>
                                  <w:r>
                                    <w:rPr>
                                      <w:rFonts w:hint="default" w:ascii="Arial" w:hAnsi="Arial" w:eastAsia="Inter" w:cs="Arial"/>
                                      <w:i w:val="0"/>
                                      <w:iCs w:val="0"/>
                                      <w:caps w:val="0"/>
                                      <w:color w:val="7A8491"/>
                                      <w:spacing w:val="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default" w:ascii="Arial" w:hAnsi="Arial" w:eastAsia="Inter" w:cs="Arial"/>
                                      <w:i w:val="0"/>
                                      <w:iCs w:val="0"/>
                                      <w:caps w:val="0"/>
                                      <w:color w:val="7A8491"/>
                                      <w:spacing w:val="0"/>
                                      <w:sz w:val="18"/>
                                      <w:szCs w:val="18"/>
                                    </w:rPr>
                                    <w:t>through a lens.</w:t>
                                  </w:r>
                                </w:p>
                                <w:p w14:paraId="678802F4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numPr>
                                      <w:ilvl w:val="0"/>
                                      <w:numId w:val="1"/>
                                    </w:numPr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40" w:lineRule="auto"/>
                                    <w:ind w:left="314" w:leftChars="0" w:hanging="314" w:firstLineChars="0"/>
                                    <w:jc w:val="left"/>
                                    <w:textAlignment w:val="auto"/>
                                    <w:rPr>
                                      <w:rFonts w:hint="default" w:ascii="Arial" w:hAnsi="Arial" w:eastAsia="Inter" w:cs="Arial"/>
                                      <w:i w:val="0"/>
                                      <w:iCs w:val="0"/>
                                      <w:caps w:val="0"/>
                                      <w:color w:val="7A8491"/>
                                      <w:spacing w:val="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default" w:ascii="Arial" w:hAnsi="Arial" w:eastAsia="Inter" w:cs="Arial"/>
                                      <w:i w:val="0"/>
                                      <w:iCs w:val="0"/>
                                      <w:caps w:val="0"/>
                                      <w:color w:val="7A8491"/>
                                      <w:spacing w:val="0"/>
                                      <w:sz w:val="18"/>
                                      <w:szCs w:val="18"/>
                                    </w:rPr>
                                    <w:t xml:space="preserve">Specializing in commercial </w:t>
                                  </w:r>
                                  <w:r>
                                    <w:rPr>
                                      <w:rFonts w:hint="default" w:ascii="Arial" w:hAnsi="Arial" w:eastAsia="Inter" w:cs="Arial"/>
                                      <w:i w:val="0"/>
                                      <w:iCs w:val="0"/>
                                      <w:caps w:val="0"/>
                                      <w:color w:val="7A8491"/>
                                      <w:spacing w:val="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videography and street </w:t>
                                  </w:r>
                                  <w:r>
                                    <w:rPr>
                                      <w:rFonts w:hint="default" w:ascii="Arial" w:hAnsi="Arial" w:eastAsia="Inter" w:cs="Arial"/>
                                      <w:i w:val="0"/>
                                      <w:iCs w:val="0"/>
                                      <w:caps w:val="0"/>
                                      <w:color w:val="7A8491"/>
                                      <w:spacing w:val="0"/>
                                      <w:sz w:val="18"/>
                                      <w:szCs w:val="18"/>
                                    </w:rPr>
                                    <w:t xml:space="preserve">photography </w:t>
                                  </w:r>
                                </w:p>
                                <w:p w14:paraId="4152C4E4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numPr>
                                      <w:ilvl w:val="0"/>
                                      <w:numId w:val="1"/>
                                    </w:numPr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40" w:lineRule="auto"/>
                                    <w:ind w:left="314" w:leftChars="0" w:hanging="314" w:firstLineChars="0"/>
                                    <w:jc w:val="left"/>
                                    <w:textAlignment w:val="auto"/>
                                    <w:rPr>
                                      <w:rFonts w:hint="default" w:ascii="Arial" w:hAnsi="Arial" w:cs="Arial"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default" w:ascii="Arial" w:hAnsi="Arial" w:eastAsia="Inter"/>
                                      <w:i w:val="0"/>
                                      <w:iCs w:val="0"/>
                                      <w:caps w:val="0"/>
                                      <w:color w:val="7A8491"/>
                                      <w:spacing w:val="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Ability to render </w:t>
                                  </w:r>
                                  <w:r>
                                    <w:rPr>
                                      <w:rFonts w:hint="default" w:ascii="Arial" w:hAnsi="Arial" w:eastAsia="Inter"/>
                                      <w:i w:val="0"/>
                                      <w:iCs w:val="0"/>
                                      <w:caps w:val="0"/>
                                      <w:color w:val="7A8491"/>
                                      <w:spacing w:val="0"/>
                                      <w:sz w:val="18"/>
                                      <w:szCs w:val="18"/>
                                    </w:rPr>
                                    <w:t xml:space="preserve">digital </w:t>
                                  </w:r>
                                  <w:r>
                                    <w:rPr>
                                      <w:rFonts w:hint="default" w:ascii="Arial" w:hAnsi="Arial" w:eastAsia="Inter"/>
                                      <w:i w:val="0"/>
                                      <w:iCs w:val="0"/>
                                      <w:caps w:val="0"/>
                                      <w:color w:val="7A8491"/>
                                      <w:spacing w:val="0"/>
                                      <w:sz w:val="18"/>
                                      <w:szCs w:val="18"/>
                                      <w:lang w:val="en-US"/>
                                    </w:rPr>
                                    <w:t>media</w:t>
                                  </w:r>
                                  <w:r>
                                    <w:rPr>
                                      <w:rFonts w:hint="default" w:ascii="Arial" w:hAnsi="Arial" w:eastAsia="Inter"/>
                                      <w:i w:val="0"/>
                                      <w:iCs w:val="0"/>
                                      <w:caps w:val="0"/>
                                      <w:color w:val="7A8491"/>
                                      <w:spacing w:val="0"/>
                                      <w:sz w:val="18"/>
                                      <w:szCs w:val="18"/>
                                    </w:rPr>
                                    <w:t xml:space="preserve"> with</w:t>
                                  </w:r>
                                  <w:r>
                                    <w:rPr>
                                      <w:rFonts w:hint="default" w:ascii="Arial" w:hAnsi="Arial" w:eastAsia="Inter"/>
                                      <w:i w:val="0"/>
                                      <w:iCs w:val="0"/>
                                      <w:caps w:val="0"/>
                                      <w:color w:val="7A8491"/>
                                      <w:spacing w:val="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timely</w:t>
                                  </w:r>
                                  <w:r>
                                    <w:rPr>
                                      <w:rFonts w:hint="default" w:ascii="Arial" w:hAnsi="Arial" w:eastAsia="Inter"/>
                                      <w:i w:val="0"/>
                                      <w:iCs w:val="0"/>
                                      <w:caps w:val="0"/>
                                      <w:color w:val="7A8491"/>
                                      <w:spacing w:val="0"/>
                                      <w:sz w:val="18"/>
                                      <w:szCs w:val="18"/>
                                    </w:rPr>
                                    <w:t xml:space="preserve"> precision.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9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93938" y="13397"/>
                                <a:ext cx="1949165" cy="3057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6969AF0C">
                                  <w:pPr>
                                    <w:snapToGrid w:val="0"/>
                                    <w:rPr>
                                      <w:rFonts w:hint="default" w:ascii="Arial Bold" w:hAnsi="Arial Bold" w:cs="Arial Bold"/>
                                      <w:b/>
                                      <w:bCs/>
                                      <w:color w:val="51555C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Arial Bold" w:hAnsi="Arial Bold" w:cs="Arial Bold"/>
                                      <w:b/>
                                      <w:bCs/>
                                      <w:color w:val="51555C"/>
                                      <w:sz w:val="28"/>
                                      <w:szCs w:val="28"/>
                                      <w:lang w:val="en-US"/>
                                    </w:rPr>
                                    <w:t>TECH STACK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78" name="Freeform 300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27220" y="55659"/>
                              <a:ext cx="179970" cy="179987"/>
                            </a:xfrm>
                            <a:custGeom>
                              <a:avLst/>
                              <a:gdLst>
                                <a:gd name="T0" fmla="*/ 2147483646 w 64"/>
                                <a:gd name="T1" fmla="*/ 2147483646 h 56"/>
                                <a:gd name="T2" fmla="*/ 2147483646 w 64"/>
                                <a:gd name="T3" fmla="*/ 0 h 56"/>
                                <a:gd name="T4" fmla="*/ 2147483646 w 64"/>
                                <a:gd name="T5" fmla="*/ 2147483646 h 56"/>
                                <a:gd name="T6" fmla="*/ 0 w 64"/>
                                <a:gd name="T7" fmla="*/ 2147483646 h 56"/>
                                <a:gd name="T8" fmla="*/ 2147483646 w 64"/>
                                <a:gd name="T9" fmla="*/ 2147483646 h 56"/>
                                <a:gd name="T10" fmla="*/ 2147483646 w 64"/>
                                <a:gd name="T11" fmla="*/ 2147483646 h 56"/>
                                <a:gd name="T12" fmla="*/ 2147483646 w 64"/>
                                <a:gd name="T13" fmla="*/ 2147483646 h 56"/>
                                <a:gd name="T14" fmla="*/ 2147483646 w 64"/>
                                <a:gd name="T15" fmla="*/ 2147483646 h 56"/>
                                <a:gd name="T16" fmla="*/ 2147483646 w 64"/>
                                <a:gd name="T17" fmla="*/ 2147483646 h 56"/>
                                <a:gd name="T18" fmla="*/ 2147483646 w 64"/>
                                <a:gd name="T19" fmla="*/ 2147483646 h 56"/>
                                <a:gd name="T20" fmla="*/ 2147483646 w 64"/>
                                <a:gd name="T21" fmla="*/ 2147483646 h 56"/>
                                <a:gd name="T22" fmla="*/ 2147483646 w 64"/>
                                <a:gd name="T23" fmla="*/ 2147483646 h 56"/>
                                <a:gd name="T24" fmla="*/ 2147483646 w 64"/>
                                <a:gd name="T25" fmla="*/ 2147483646 h 56"/>
                                <a:gd name="T26" fmla="*/ 0 w 64"/>
                                <a:gd name="T27" fmla="*/ 2147483646 h 56"/>
                                <a:gd name="T28" fmla="*/ 2147483646 w 64"/>
                                <a:gd name="T29" fmla="*/ 2147483646 h 56"/>
                                <a:gd name="T30" fmla="*/ 2147483646 w 64"/>
                                <a:gd name="T31" fmla="*/ 2147483646 h 56"/>
                                <a:gd name="T32" fmla="*/ 2147483646 w 64"/>
                                <a:gd name="T33" fmla="*/ 2147483646 h 56"/>
                                <a:gd name="T34" fmla="*/ 2147483646 w 64"/>
                                <a:gd name="T35" fmla="*/ 2147483646 h 56"/>
                                <a:gd name="T36" fmla="*/ 2147483646 w 64"/>
                                <a:gd name="T37" fmla="*/ 2147483646 h 56"/>
                                <a:gd name="T38" fmla="*/ 2147483646 w 64"/>
                                <a:gd name="T39" fmla="*/ 2147483646 h 56"/>
                                <a:gd name="T40" fmla="*/ 2147483646 w 64"/>
                                <a:gd name="T41" fmla="*/ 2147483646 h 56"/>
                                <a:gd name="T42" fmla="*/ 2147483646 w 64"/>
                                <a:gd name="T43" fmla="*/ 2147483646 h 56"/>
                                <a:gd name="T44" fmla="*/ 2147483646 w 64"/>
                                <a:gd name="T45" fmla="*/ 2147483646 h 56"/>
                                <a:gd name="T46" fmla="*/ 2147483646 w 64"/>
                                <a:gd name="T47" fmla="*/ 2147483646 h 56"/>
                                <a:gd name="T48" fmla="*/ 0 w 64"/>
                                <a:gd name="T49" fmla="*/ 2147483646 h 56"/>
                                <a:gd name="T50" fmla="*/ 2147483646 w 64"/>
                                <a:gd name="T51" fmla="*/ 2147483646 h 56"/>
                                <a:gd name="T52" fmla="*/ 2147483646 w 64"/>
                                <a:gd name="T53" fmla="*/ 2147483646 h 56"/>
                                <a:gd name="T54" fmla="*/ 2147483646 w 64"/>
                                <a:gd name="T55" fmla="*/ 2147483646 h 56"/>
                                <a:gd name="T56" fmla="*/ 2147483646 w 64"/>
                                <a:gd name="T57" fmla="*/ 2147483646 h 56"/>
                                <a:gd name="T58" fmla="*/ 2147483646 w 64"/>
                                <a:gd name="T59" fmla="*/ 2147483646 h 56"/>
                                <a:gd name="T60" fmla="*/ 2147483646 w 64"/>
                                <a:gd name="T61" fmla="*/ 2147483646 h 56"/>
                                <a:gd name="T62" fmla="*/ 2147483646 w 64"/>
                                <a:gd name="T63" fmla="*/ 2147483646 h 56"/>
                                <a:gd name="T64" fmla="*/ 2147483646 w 64"/>
                                <a:gd name="T65" fmla="*/ 2147483646 h 5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</a:gdLst>
                              <a:ahLst/>
                              <a:cxnLst>
                                <a:cxn ang="T66">
                                  <a:pos x="T0" y="T1"/>
                                </a:cxn>
                                <a:cxn ang="T67">
                                  <a:pos x="T2" y="T3"/>
                                </a:cxn>
                                <a:cxn ang="T68">
                                  <a:pos x="T4" y="T5"/>
                                </a:cxn>
                                <a:cxn ang="T69">
                                  <a:pos x="T6" y="T7"/>
                                </a:cxn>
                                <a:cxn ang="T70">
                                  <a:pos x="T8" y="T9"/>
                                </a:cxn>
                                <a:cxn ang="T71">
                                  <a:pos x="T10" y="T11"/>
                                </a:cxn>
                                <a:cxn ang="T72">
                                  <a:pos x="T12" y="T13"/>
                                </a:cxn>
                                <a:cxn ang="T73">
                                  <a:pos x="T14" y="T15"/>
                                </a:cxn>
                                <a:cxn ang="T74">
                                  <a:pos x="T16" y="T17"/>
                                </a:cxn>
                                <a:cxn ang="T75">
                                  <a:pos x="T18" y="T19"/>
                                </a:cxn>
                                <a:cxn ang="T76">
                                  <a:pos x="T20" y="T21"/>
                                </a:cxn>
                                <a:cxn ang="T77">
                                  <a:pos x="T22" y="T23"/>
                                </a:cxn>
                                <a:cxn ang="T78">
                                  <a:pos x="T24" y="T25"/>
                                </a:cxn>
                                <a:cxn ang="T79">
                                  <a:pos x="T26" y="T27"/>
                                </a:cxn>
                                <a:cxn ang="T80">
                                  <a:pos x="T28" y="T29"/>
                                </a:cxn>
                                <a:cxn ang="T81">
                                  <a:pos x="T30" y="T31"/>
                                </a:cxn>
                                <a:cxn ang="T82">
                                  <a:pos x="T32" y="T33"/>
                                </a:cxn>
                                <a:cxn ang="T83">
                                  <a:pos x="T34" y="T35"/>
                                </a:cxn>
                                <a:cxn ang="T84">
                                  <a:pos x="T36" y="T37"/>
                                </a:cxn>
                                <a:cxn ang="T85">
                                  <a:pos x="T38" y="T39"/>
                                </a:cxn>
                                <a:cxn ang="T86">
                                  <a:pos x="T40" y="T41"/>
                                </a:cxn>
                                <a:cxn ang="T87">
                                  <a:pos x="T42" y="T43"/>
                                </a:cxn>
                                <a:cxn ang="T88">
                                  <a:pos x="T44" y="T45"/>
                                </a:cxn>
                                <a:cxn ang="T89">
                                  <a:pos x="T46" y="T47"/>
                                </a:cxn>
                                <a:cxn ang="T90">
                                  <a:pos x="T48" y="T49"/>
                                </a:cxn>
                                <a:cxn ang="T91">
                                  <a:pos x="T50" y="T51"/>
                                </a:cxn>
                                <a:cxn ang="T92">
                                  <a:pos x="T52" y="T53"/>
                                </a:cxn>
                                <a:cxn ang="T93">
                                  <a:pos x="T54" y="T55"/>
                                </a:cxn>
                                <a:cxn ang="T94">
                                  <a:pos x="T56" y="T57"/>
                                </a:cxn>
                                <a:cxn ang="T95">
                                  <a:pos x="T58" y="T59"/>
                                </a:cxn>
                                <a:cxn ang="T96">
                                  <a:pos x="T60" y="T61"/>
                                </a:cxn>
                                <a:cxn ang="T97">
                                  <a:pos x="T62" y="T63"/>
                                </a:cxn>
                                <a:cxn ang="T98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64" h="56">
                                  <a:moveTo>
                                    <a:pt x="28" y="4"/>
                                  </a:moveTo>
                                  <a:cubicBezTo>
                                    <a:pt x="28" y="3"/>
                                    <a:pt x="28" y="3"/>
                                    <a:pt x="28" y="3"/>
                                  </a:cubicBezTo>
                                  <a:cubicBezTo>
                                    <a:pt x="28" y="1"/>
                                    <a:pt x="27" y="0"/>
                                    <a:pt x="25" y="0"/>
                                  </a:cubicBezTo>
                                  <a:cubicBezTo>
                                    <a:pt x="15" y="0"/>
                                    <a:pt x="15" y="0"/>
                                    <a:pt x="15" y="0"/>
                                  </a:cubicBezTo>
                                  <a:cubicBezTo>
                                    <a:pt x="13" y="0"/>
                                    <a:pt x="12" y="1"/>
                                    <a:pt x="12" y="3"/>
                                  </a:cubicBezTo>
                                  <a:cubicBezTo>
                                    <a:pt x="12" y="4"/>
                                    <a:pt x="12" y="4"/>
                                    <a:pt x="12" y="4"/>
                                  </a:cubicBezTo>
                                  <a:cubicBezTo>
                                    <a:pt x="0" y="4"/>
                                    <a:pt x="0" y="4"/>
                                    <a:pt x="0" y="4"/>
                                  </a:cubicBezTo>
                                  <a:cubicBezTo>
                                    <a:pt x="0" y="12"/>
                                    <a:pt x="0" y="12"/>
                                    <a:pt x="0" y="12"/>
                                  </a:cubicBezTo>
                                  <a:cubicBezTo>
                                    <a:pt x="12" y="12"/>
                                    <a:pt x="12" y="12"/>
                                    <a:pt x="12" y="12"/>
                                  </a:cubicBezTo>
                                  <a:cubicBezTo>
                                    <a:pt x="12" y="13"/>
                                    <a:pt x="12" y="13"/>
                                    <a:pt x="12" y="13"/>
                                  </a:cubicBezTo>
                                  <a:cubicBezTo>
                                    <a:pt x="12" y="15"/>
                                    <a:pt x="13" y="16"/>
                                    <a:pt x="15" y="16"/>
                                  </a:cubicBezTo>
                                  <a:cubicBezTo>
                                    <a:pt x="25" y="16"/>
                                    <a:pt x="25" y="16"/>
                                    <a:pt x="25" y="16"/>
                                  </a:cubicBezTo>
                                  <a:cubicBezTo>
                                    <a:pt x="27" y="16"/>
                                    <a:pt x="28" y="15"/>
                                    <a:pt x="28" y="13"/>
                                  </a:cubicBezTo>
                                  <a:cubicBezTo>
                                    <a:pt x="28" y="12"/>
                                    <a:pt x="28" y="12"/>
                                    <a:pt x="28" y="12"/>
                                  </a:cubicBezTo>
                                  <a:cubicBezTo>
                                    <a:pt x="64" y="12"/>
                                    <a:pt x="64" y="12"/>
                                    <a:pt x="64" y="12"/>
                                  </a:cubicBezTo>
                                  <a:cubicBezTo>
                                    <a:pt x="64" y="4"/>
                                    <a:pt x="64" y="4"/>
                                    <a:pt x="64" y="4"/>
                                  </a:cubicBezTo>
                                  <a:lnTo>
                                    <a:pt x="28" y="4"/>
                                  </a:lnTo>
                                  <a:close/>
                                  <a:moveTo>
                                    <a:pt x="16" y="4"/>
                                  </a:moveTo>
                                  <a:cubicBezTo>
                                    <a:pt x="24" y="4"/>
                                    <a:pt x="24" y="4"/>
                                    <a:pt x="24" y="4"/>
                                  </a:cubicBezTo>
                                  <a:cubicBezTo>
                                    <a:pt x="24" y="12"/>
                                    <a:pt x="24" y="12"/>
                                    <a:pt x="24" y="12"/>
                                  </a:cubicBezTo>
                                  <a:cubicBezTo>
                                    <a:pt x="16" y="12"/>
                                    <a:pt x="16" y="12"/>
                                    <a:pt x="16" y="12"/>
                                  </a:cubicBezTo>
                                  <a:lnTo>
                                    <a:pt x="16" y="4"/>
                                  </a:lnTo>
                                  <a:close/>
                                  <a:moveTo>
                                    <a:pt x="52" y="23"/>
                                  </a:moveTo>
                                  <a:cubicBezTo>
                                    <a:pt x="52" y="21"/>
                                    <a:pt x="51" y="20"/>
                                    <a:pt x="49" y="20"/>
                                  </a:cubicBezTo>
                                  <a:cubicBezTo>
                                    <a:pt x="39" y="20"/>
                                    <a:pt x="39" y="20"/>
                                    <a:pt x="39" y="20"/>
                                  </a:cubicBezTo>
                                  <a:cubicBezTo>
                                    <a:pt x="37" y="20"/>
                                    <a:pt x="36" y="21"/>
                                    <a:pt x="36" y="23"/>
                                  </a:cubicBezTo>
                                  <a:cubicBezTo>
                                    <a:pt x="36" y="24"/>
                                    <a:pt x="36" y="24"/>
                                    <a:pt x="36" y="24"/>
                                  </a:cubicBezTo>
                                  <a:cubicBezTo>
                                    <a:pt x="0" y="24"/>
                                    <a:pt x="0" y="24"/>
                                    <a:pt x="0" y="24"/>
                                  </a:cubicBezTo>
                                  <a:cubicBezTo>
                                    <a:pt x="0" y="32"/>
                                    <a:pt x="0" y="32"/>
                                    <a:pt x="0" y="32"/>
                                  </a:cubicBezTo>
                                  <a:cubicBezTo>
                                    <a:pt x="36" y="32"/>
                                    <a:pt x="36" y="32"/>
                                    <a:pt x="36" y="32"/>
                                  </a:cubicBezTo>
                                  <a:cubicBezTo>
                                    <a:pt x="36" y="33"/>
                                    <a:pt x="36" y="33"/>
                                    <a:pt x="36" y="33"/>
                                  </a:cubicBezTo>
                                  <a:cubicBezTo>
                                    <a:pt x="36" y="35"/>
                                    <a:pt x="37" y="36"/>
                                    <a:pt x="39" y="36"/>
                                  </a:cubicBezTo>
                                  <a:cubicBezTo>
                                    <a:pt x="49" y="36"/>
                                    <a:pt x="49" y="36"/>
                                    <a:pt x="49" y="36"/>
                                  </a:cubicBezTo>
                                  <a:cubicBezTo>
                                    <a:pt x="51" y="36"/>
                                    <a:pt x="52" y="35"/>
                                    <a:pt x="52" y="33"/>
                                  </a:cubicBezTo>
                                  <a:cubicBezTo>
                                    <a:pt x="52" y="32"/>
                                    <a:pt x="52" y="32"/>
                                    <a:pt x="52" y="32"/>
                                  </a:cubicBezTo>
                                  <a:cubicBezTo>
                                    <a:pt x="64" y="32"/>
                                    <a:pt x="64" y="32"/>
                                    <a:pt x="64" y="32"/>
                                  </a:cubicBezTo>
                                  <a:cubicBezTo>
                                    <a:pt x="64" y="24"/>
                                    <a:pt x="64" y="24"/>
                                    <a:pt x="64" y="24"/>
                                  </a:cubicBezTo>
                                  <a:cubicBezTo>
                                    <a:pt x="52" y="24"/>
                                    <a:pt x="52" y="24"/>
                                    <a:pt x="52" y="24"/>
                                  </a:cubicBezTo>
                                  <a:lnTo>
                                    <a:pt x="52" y="23"/>
                                  </a:lnTo>
                                  <a:close/>
                                  <a:moveTo>
                                    <a:pt x="40" y="24"/>
                                  </a:moveTo>
                                  <a:cubicBezTo>
                                    <a:pt x="48" y="24"/>
                                    <a:pt x="48" y="24"/>
                                    <a:pt x="48" y="24"/>
                                  </a:cubicBezTo>
                                  <a:cubicBezTo>
                                    <a:pt x="48" y="32"/>
                                    <a:pt x="48" y="32"/>
                                    <a:pt x="48" y="32"/>
                                  </a:cubicBezTo>
                                  <a:cubicBezTo>
                                    <a:pt x="40" y="32"/>
                                    <a:pt x="40" y="32"/>
                                    <a:pt x="40" y="32"/>
                                  </a:cubicBezTo>
                                  <a:lnTo>
                                    <a:pt x="40" y="24"/>
                                  </a:lnTo>
                                  <a:close/>
                                  <a:moveTo>
                                    <a:pt x="28" y="43"/>
                                  </a:moveTo>
                                  <a:cubicBezTo>
                                    <a:pt x="28" y="41"/>
                                    <a:pt x="27" y="40"/>
                                    <a:pt x="25" y="40"/>
                                  </a:cubicBezTo>
                                  <a:cubicBezTo>
                                    <a:pt x="15" y="40"/>
                                    <a:pt x="15" y="40"/>
                                    <a:pt x="15" y="40"/>
                                  </a:cubicBezTo>
                                  <a:cubicBezTo>
                                    <a:pt x="13" y="40"/>
                                    <a:pt x="12" y="41"/>
                                    <a:pt x="12" y="43"/>
                                  </a:cubicBezTo>
                                  <a:cubicBezTo>
                                    <a:pt x="12" y="44"/>
                                    <a:pt x="12" y="44"/>
                                    <a:pt x="12" y="44"/>
                                  </a:cubicBezTo>
                                  <a:cubicBezTo>
                                    <a:pt x="0" y="44"/>
                                    <a:pt x="0" y="44"/>
                                    <a:pt x="0" y="44"/>
                                  </a:cubicBezTo>
                                  <a:cubicBezTo>
                                    <a:pt x="0" y="52"/>
                                    <a:pt x="0" y="52"/>
                                    <a:pt x="0" y="52"/>
                                  </a:cubicBezTo>
                                  <a:cubicBezTo>
                                    <a:pt x="12" y="52"/>
                                    <a:pt x="12" y="52"/>
                                    <a:pt x="12" y="52"/>
                                  </a:cubicBezTo>
                                  <a:cubicBezTo>
                                    <a:pt x="12" y="53"/>
                                    <a:pt x="12" y="53"/>
                                    <a:pt x="12" y="53"/>
                                  </a:cubicBezTo>
                                  <a:cubicBezTo>
                                    <a:pt x="12" y="55"/>
                                    <a:pt x="13" y="56"/>
                                    <a:pt x="15" y="56"/>
                                  </a:cubicBezTo>
                                  <a:cubicBezTo>
                                    <a:pt x="25" y="56"/>
                                    <a:pt x="25" y="56"/>
                                    <a:pt x="25" y="56"/>
                                  </a:cubicBezTo>
                                  <a:cubicBezTo>
                                    <a:pt x="27" y="56"/>
                                    <a:pt x="28" y="55"/>
                                    <a:pt x="28" y="53"/>
                                  </a:cubicBezTo>
                                  <a:cubicBezTo>
                                    <a:pt x="28" y="52"/>
                                    <a:pt x="28" y="52"/>
                                    <a:pt x="28" y="52"/>
                                  </a:cubicBezTo>
                                  <a:cubicBezTo>
                                    <a:pt x="64" y="52"/>
                                    <a:pt x="64" y="52"/>
                                    <a:pt x="64" y="52"/>
                                  </a:cubicBezTo>
                                  <a:cubicBezTo>
                                    <a:pt x="64" y="44"/>
                                    <a:pt x="64" y="44"/>
                                    <a:pt x="64" y="44"/>
                                  </a:cubicBezTo>
                                  <a:cubicBezTo>
                                    <a:pt x="28" y="44"/>
                                    <a:pt x="28" y="44"/>
                                    <a:pt x="28" y="44"/>
                                  </a:cubicBezTo>
                                  <a:lnTo>
                                    <a:pt x="28" y="43"/>
                                  </a:lnTo>
                                  <a:close/>
                                  <a:moveTo>
                                    <a:pt x="16" y="44"/>
                                  </a:moveTo>
                                  <a:cubicBezTo>
                                    <a:pt x="24" y="44"/>
                                    <a:pt x="24" y="44"/>
                                    <a:pt x="24" y="44"/>
                                  </a:cubicBezTo>
                                  <a:cubicBezTo>
                                    <a:pt x="24" y="52"/>
                                    <a:pt x="24" y="52"/>
                                    <a:pt x="24" y="52"/>
                                  </a:cubicBezTo>
                                  <a:cubicBezTo>
                                    <a:pt x="16" y="52"/>
                                    <a:pt x="16" y="52"/>
                                    <a:pt x="16" y="52"/>
                                  </a:cubicBezTo>
                                  <a:lnTo>
                                    <a:pt x="16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B3C3F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  <wpg:grpSp>
                        <wpg:cNvPr id="69" name="组合 69"/>
                        <wpg:cNvGrpSpPr/>
                        <wpg:grpSpPr>
                          <a:xfrm>
                            <a:off x="1086929" y="422694"/>
                            <a:ext cx="1547495" cy="803115"/>
                            <a:chOff x="0" y="0"/>
                            <a:chExt cx="1547495" cy="803275"/>
                          </a:xfrm>
                        </wpg:grpSpPr>
                        <wps:wsp>
                          <wps:cNvPr id="62" name="矩形 62"/>
                          <wps:cNvSpPr/>
                          <wps:spPr>
                            <a:xfrm>
                              <a:off x="0" y="0"/>
                              <a:ext cx="1547495" cy="717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3B3C3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矩形 63"/>
                          <wps:cNvSpPr/>
                          <wps:spPr>
                            <a:xfrm>
                              <a:off x="0" y="238539"/>
                              <a:ext cx="1547495" cy="717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3B3C3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4" name="矩形 64"/>
                          <wps:cNvSpPr/>
                          <wps:spPr>
                            <a:xfrm>
                              <a:off x="0" y="485030"/>
                              <a:ext cx="1547495" cy="717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3B3C3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5" name="矩形 65"/>
                          <wps:cNvSpPr/>
                          <wps:spPr>
                            <a:xfrm>
                              <a:off x="0" y="731520"/>
                              <a:ext cx="1547495" cy="717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3B3C3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70" name="组合 70"/>
                        <wpg:cNvGrpSpPr/>
                        <wpg:grpSpPr>
                          <a:xfrm>
                            <a:off x="1086929" y="418248"/>
                            <a:ext cx="1475990" cy="805386"/>
                            <a:chOff x="0" y="-4447"/>
                            <a:chExt cx="1841775" cy="805546"/>
                          </a:xfrm>
                        </wpg:grpSpPr>
                        <wps:wsp>
                          <wps:cNvPr id="71" name="矩形 71"/>
                          <wps:cNvSpPr/>
                          <wps:spPr>
                            <a:xfrm>
                              <a:off x="0" y="-4447"/>
                              <a:ext cx="1817999" cy="76232"/>
                            </a:xfrm>
                            <a:prstGeom prst="rect">
                              <a:avLst/>
                            </a:prstGeom>
                            <a:solidFill>
                              <a:srgbClr val="3B3C3F"/>
                            </a:solidFill>
                            <a:ln>
                              <a:solidFill>
                                <a:srgbClr val="3B3C3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2" name="矩形 72"/>
                          <wps:cNvSpPr/>
                          <wps:spPr>
                            <a:xfrm>
                              <a:off x="0" y="238868"/>
                              <a:ext cx="1544586" cy="76235"/>
                            </a:xfrm>
                            <a:prstGeom prst="rect">
                              <a:avLst/>
                            </a:prstGeom>
                            <a:solidFill>
                              <a:srgbClr val="3B3C3F"/>
                            </a:solidFill>
                            <a:ln>
                              <a:solidFill>
                                <a:srgbClr val="3B3C3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3" name="矩形 73"/>
                          <wps:cNvSpPr/>
                          <wps:spPr>
                            <a:xfrm>
                              <a:off x="0" y="480913"/>
                              <a:ext cx="1841775" cy="76235"/>
                            </a:xfrm>
                            <a:prstGeom prst="rect">
                              <a:avLst/>
                            </a:prstGeom>
                            <a:solidFill>
                              <a:srgbClr val="3B3C3F"/>
                            </a:solidFill>
                            <a:ln>
                              <a:solidFill>
                                <a:srgbClr val="3B3C3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4" name="矩形 74"/>
                          <wps:cNvSpPr/>
                          <wps:spPr>
                            <a:xfrm>
                              <a:off x="0" y="724864"/>
                              <a:ext cx="1299703" cy="76235"/>
                            </a:xfrm>
                            <a:prstGeom prst="rect">
                              <a:avLst/>
                            </a:prstGeom>
                            <a:solidFill>
                              <a:srgbClr val="3B3C3F"/>
                            </a:solidFill>
                            <a:ln>
                              <a:solidFill>
                                <a:srgbClr val="3B3C3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3" o:spid="_x0000_s1026" o:spt="203" style="position:absolute;left:0pt;margin-left:339.7pt;margin-top:308.3pt;height:281.1pt;width:217.8pt;z-index:251664384;mso-width-relative:page;mso-height-relative:page;" coordorigin="22229,0" coordsize="2766527,3570877" o:gfxdata="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">
                <o:lock v:ext="edit" aspectratio="f"/>
                <v:group id="组合 61" o:spid="_x0000_s1026" o:spt="203" style="position:absolute;left:22229;top:0;height:3570877;width:2766527;" coordorigin="22232,0" coordsize="2766889,3570917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<o:lock v:ext="edit" aspectratio="f"/>
                  <v:group id="组合 57" o:spid="_x0000_s1026" o:spt="203" style="position:absolute;left:22232;top:0;height:3570917;width:2766889;" coordorigin="887509,13397" coordsize="2767459,3573779" o:gfxdata="UEsDBAoAAAAAAIdO4kAAAAAAAAAAAAAAAAAEAAAAZHJzL1BLAwQUAAAACACHTuJA642wo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tEY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42wob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2" o:spid="_x0000_s1026" o:spt="202" type="#_x0000_t202" style="position:absolute;left:887509;top:2039937;height:1547239;width:2767459;" filled="f" stroked="f" coordsize="21600,21600" o:gfxdata="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rrzMwtwAAANsAAAAP&#10;AAAAAAAAAAEAIAAAACIAAABkcnMvZG93bnJldi54bWxQSwECFAAUAAAACACHTuJAMy8FnjsAAAA5&#10;AAAAEAAAAAAAAAABACAAAAAGAQAAZHJzL3NoYXBleG1sLnhtbFBLBQYAAAAABgAGAFsBAACwAwAA&#10;AAA=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33A5ABD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ind w:left="314" w:leftChars="0" w:hanging="314" w:firstLineChars="0"/>
                              <w:jc w:val="left"/>
                              <w:textAlignment w:val="auto"/>
                              <w:rPr>
                                <w:rFonts w:hint="default" w:ascii="Arial" w:hAnsi="Arial" w:eastAsia="Inter" w:cs="Arial"/>
                                <w:i w:val="0"/>
                                <w:iCs w:val="0"/>
                                <w:caps w:val="0"/>
                                <w:color w:val="7A8491"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Arial" w:hAnsi="Arial" w:eastAsia="Inter" w:cs="Arial"/>
                                <w:i w:val="0"/>
                                <w:iCs w:val="0"/>
                                <w:caps w:val="0"/>
                                <w:color w:val="7A8491"/>
                                <w:spacing w:val="0"/>
                                <w:sz w:val="18"/>
                                <w:szCs w:val="18"/>
                              </w:rPr>
                              <w:t>Visual storyteller</w:t>
                            </w:r>
                          </w:p>
                          <w:p w14:paraId="2011172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ind w:left="314" w:leftChars="0" w:hanging="314" w:firstLineChars="0"/>
                              <w:jc w:val="left"/>
                              <w:textAlignment w:val="auto"/>
                              <w:rPr>
                                <w:rFonts w:hint="default" w:ascii="Arial" w:hAnsi="Arial" w:eastAsia="Inter" w:cs="Arial"/>
                                <w:i w:val="0"/>
                                <w:iCs w:val="0"/>
                                <w:caps w:val="0"/>
                                <w:color w:val="7A8491"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Arial" w:hAnsi="Arial" w:eastAsia="Inter" w:cs="Arial"/>
                                <w:i w:val="0"/>
                                <w:iCs w:val="0"/>
                                <w:caps w:val="0"/>
                                <w:color w:val="7A8491"/>
                                <w:spacing w:val="0"/>
                                <w:sz w:val="18"/>
                                <w:szCs w:val="18"/>
                                <w:lang w:val="en-US"/>
                              </w:rPr>
                              <w:t xml:space="preserve">Ability to </w:t>
                            </w:r>
                            <w:r>
                              <w:rPr>
                                <w:rFonts w:hint="default" w:ascii="Arial" w:hAnsi="Arial" w:eastAsia="Inter" w:cs="Arial"/>
                                <w:i w:val="0"/>
                                <w:iCs w:val="0"/>
                                <w:caps w:val="0"/>
                                <w:color w:val="7A8491"/>
                                <w:spacing w:val="0"/>
                                <w:sz w:val="18"/>
                                <w:szCs w:val="18"/>
                              </w:rPr>
                              <w:t>captur</w:t>
                            </w:r>
                            <w:r>
                              <w:rPr>
                                <w:rFonts w:hint="default" w:ascii="Arial" w:hAnsi="Arial" w:eastAsia="Inter" w:cs="Arial"/>
                                <w:i w:val="0"/>
                                <w:iCs w:val="0"/>
                                <w:caps w:val="0"/>
                                <w:color w:val="7A8491"/>
                                <w:spacing w:val="0"/>
                                <w:sz w:val="18"/>
                                <w:szCs w:val="18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hint="default" w:ascii="Arial" w:hAnsi="Arial" w:eastAsia="Inter" w:cs="Arial"/>
                                <w:i w:val="0"/>
                                <w:iCs w:val="0"/>
                                <w:caps w:val="0"/>
                                <w:color w:val="7A8491"/>
                                <w:spacing w:val="0"/>
                                <w:sz w:val="18"/>
                                <w:szCs w:val="18"/>
                              </w:rPr>
                              <w:t xml:space="preserve"> authentic moments</w:t>
                            </w:r>
                            <w:r>
                              <w:rPr>
                                <w:rFonts w:hint="default" w:ascii="Arial" w:hAnsi="Arial" w:eastAsia="Inter" w:cs="Arial"/>
                                <w:i w:val="0"/>
                                <w:iCs w:val="0"/>
                                <w:caps w:val="0"/>
                                <w:color w:val="7A8491"/>
                                <w:spacing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eastAsia="Inter" w:cs="Arial"/>
                                <w:i w:val="0"/>
                                <w:iCs w:val="0"/>
                                <w:caps w:val="0"/>
                                <w:color w:val="7A8491"/>
                                <w:spacing w:val="0"/>
                                <w:sz w:val="18"/>
                                <w:szCs w:val="18"/>
                              </w:rPr>
                              <w:t>through a lens.</w:t>
                            </w:r>
                          </w:p>
                          <w:p w14:paraId="678802F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ind w:left="314" w:leftChars="0" w:hanging="314" w:firstLineChars="0"/>
                              <w:jc w:val="left"/>
                              <w:textAlignment w:val="auto"/>
                              <w:rPr>
                                <w:rFonts w:hint="default" w:ascii="Arial" w:hAnsi="Arial" w:eastAsia="Inter" w:cs="Arial"/>
                                <w:i w:val="0"/>
                                <w:iCs w:val="0"/>
                                <w:caps w:val="0"/>
                                <w:color w:val="7A8491"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Arial" w:hAnsi="Arial" w:eastAsia="Inter" w:cs="Arial"/>
                                <w:i w:val="0"/>
                                <w:iCs w:val="0"/>
                                <w:caps w:val="0"/>
                                <w:color w:val="7A8491"/>
                                <w:spacing w:val="0"/>
                                <w:sz w:val="18"/>
                                <w:szCs w:val="18"/>
                              </w:rPr>
                              <w:t xml:space="preserve">Specializing in commercial </w:t>
                            </w:r>
                            <w:r>
                              <w:rPr>
                                <w:rFonts w:hint="default" w:ascii="Arial" w:hAnsi="Arial" w:eastAsia="Inter" w:cs="Arial"/>
                                <w:i w:val="0"/>
                                <w:iCs w:val="0"/>
                                <w:caps w:val="0"/>
                                <w:color w:val="7A8491"/>
                                <w:spacing w:val="0"/>
                                <w:sz w:val="18"/>
                                <w:szCs w:val="18"/>
                                <w:lang w:val="en-US"/>
                              </w:rPr>
                              <w:t xml:space="preserve">videography and street </w:t>
                            </w:r>
                            <w:r>
                              <w:rPr>
                                <w:rFonts w:hint="default" w:ascii="Arial" w:hAnsi="Arial" w:eastAsia="Inter" w:cs="Arial"/>
                                <w:i w:val="0"/>
                                <w:iCs w:val="0"/>
                                <w:caps w:val="0"/>
                                <w:color w:val="7A8491"/>
                                <w:spacing w:val="0"/>
                                <w:sz w:val="18"/>
                                <w:szCs w:val="18"/>
                              </w:rPr>
                              <w:t xml:space="preserve">photography </w:t>
                            </w:r>
                          </w:p>
                          <w:p w14:paraId="4152C4E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ind w:left="314" w:leftChars="0" w:hanging="314" w:firstLineChars="0"/>
                              <w:jc w:val="left"/>
                              <w:textAlignment w:val="auto"/>
                              <w:rPr>
                                <w:rFonts w:hint="default" w:ascii="Arial" w:hAnsi="Arial" w:cs="Arial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default" w:ascii="Arial" w:hAnsi="Arial" w:eastAsia="Inter"/>
                                <w:i w:val="0"/>
                                <w:iCs w:val="0"/>
                                <w:caps w:val="0"/>
                                <w:color w:val="7A8491"/>
                                <w:spacing w:val="0"/>
                                <w:sz w:val="18"/>
                                <w:szCs w:val="18"/>
                                <w:lang w:val="en-US"/>
                              </w:rPr>
                              <w:t xml:space="preserve">Ability to render </w:t>
                            </w:r>
                            <w:r>
                              <w:rPr>
                                <w:rFonts w:hint="default" w:ascii="Arial" w:hAnsi="Arial" w:eastAsia="Inter"/>
                                <w:i w:val="0"/>
                                <w:iCs w:val="0"/>
                                <w:caps w:val="0"/>
                                <w:color w:val="7A8491"/>
                                <w:spacing w:val="0"/>
                                <w:sz w:val="18"/>
                                <w:szCs w:val="18"/>
                              </w:rPr>
                              <w:t xml:space="preserve">digital </w:t>
                            </w:r>
                            <w:r>
                              <w:rPr>
                                <w:rFonts w:hint="default" w:ascii="Arial" w:hAnsi="Arial" w:eastAsia="Inter"/>
                                <w:i w:val="0"/>
                                <w:iCs w:val="0"/>
                                <w:caps w:val="0"/>
                                <w:color w:val="7A8491"/>
                                <w:spacing w:val="0"/>
                                <w:sz w:val="18"/>
                                <w:szCs w:val="18"/>
                                <w:lang w:val="en-US"/>
                              </w:rPr>
                              <w:t>media</w:t>
                            </w:r>
                            <w:r>
                              <w:rPr>
                                <w:rFonts w:hint="default" w:ascii="Arial" w:hAnsi="Arial" w:eastAsia="Inter"/>
                                <w:i w:val="0"/>
                                <w:iCs w:val="0"/>
                                <w:caps w:val="0"/>
                                <w:color w:val="7A8491"/>
                                <w:spacing w:val="0"/>
                                <w:sz w:val="18"/>
                                <w:szCs w:val="18"/>
                              </w:rPr>
                              <w:t xml:space="preserve"> with</w:t>
                            </w:r>
                            <w:r>
                              <w:rPr>
                                <w:rFonts w:hint="default" w:ascii="Arial" w:hAnsi="Arial" w:eastAsia="Inter"/>
                                <w:i w:val="0"/>
                                <w:iCs w:val="0"/>
                                <w:caps w:val="0"/>
                                <w:color w:val="7A8491"/>
                                <w:spacing w:val="0"/>
                                <w:sz w:val="18"/>
                                <w:szCs w:val="18"/>
                                <w:lang w:val="en-US"/>
                              </w:rPr>
                              <w:t xml:space="preserve"> timely</w:t>
                            </w:r>
                            <w:r>
                              <w:rPr>
                                <w:rFonts w:hint="default" w:ascii="Arial" w:hAnsi="Arial" w:eastAsia="Inter"/>
                                <w:i w:val="0"/>
                                <w:iCs w:val="0"/>
                                <w:caps w:val="0"/>
                                <w:color w:val="7A8491"/>
                                <w:spacing w:val="0"/>
                                <w:sz w:val="18"/>
                                <w:szCs w:val="18"/>
                              </w:rPr>
                              <w:t xml:space="preserve"> precision.</w:t>
                            </w:r>
                          </w:p>
                        </w:txbxContent>
                      </v:textbox>
                    </v:shape>
                    <v:shape id="文本框 2" o:spid="_x0000_s1026" o:spt="202" type="#_x0000_t202" style="position:absolute;left:1193938;top:13397;height:305770;width:1949165;" filled="f" stroked="f" coordsize="21600,21600" o:gfxdata="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uAkar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 w14:paraId="6969AF0C">
                            <w:pPr>
                              <w:snapToGrid w:val="0"/>
                              <w:rPr>
                                <w:rFonts w:hint="default" w:ascii="Arial Bold" w:hAnsi="Arial Bold" w:cs="Arial Bold"/>
                                <w:b/>
                                <w:bCs/>
                                <w:color w:val="51555C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Bold" w:hAnsi="Arial Bold" w:cs="Arial Bold"/>
                                <w:b/>
                                <w:bCs/>
                                <w:color w:val="51555C"/>
                                <w:sz w:val="28"/>
                                <w:szCs w:val="28"/>
                                <w:lang w:val="en-US"/>
                              </w:rPr>
                              <w:t>TECH STACK</w:t>
                            </w:r>
                          </w:p>
                        </w:txbxContent>
                      </v:textbox>
                    </v:shape>
                  </v:group>
                  <v:shape id="Freeform 300" o:spid="_x0000_s1026" o:spt="100" style="position:absolute;left:127220;top:55659;height:179987;width:179970;" fillcolor="#3B3C3F" filled="t" stroked="f" coordsize="64,56" o:gfxdata="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BlQgm8AAAA&#10;2wAAAA8AAAAAAAAAAQAgAAAAIgAAAGRycy9kb3ducmV2LnhtbFBLAQIUABQAAAAIAIdO4kAzLwWe&#10;OwAAADkAAAAQAAAAAAAAAAEAIAAAAAsBAABkcnMvc2hhcGV4bWwueG1sUEsFBgAAAAAGAAYAWwEA&#10;ALUDAAAAAA==&#10;" path="m28,4c28,3,28,3,28,3c28,1,27,0,25,0c15,0,15,0,15,0c13,0,12,1,12,3c12,4,12,4,12,4c0,4,0,4,0,4c0,12,0,12,0,12c12,12,12,12,12,12c12,13,12,13,12,13c12,15,13,16,15,16c25,16,25,16,25,16c27,16,28,15,28,13c28,12,28,12,28,12c64,12,64,12,64,12c64,4,64,4,64,4l28,4xm16,4c24,4,24,4,24,4c24,12,24,12,24,12c16,12,16,12,16,12l16,4xm52,23c52,21,51,20,49,20c39,20,39,20,39,20c37,20,36,21,36,23c36,24,36,24,36,24c0,24,0,24,0,24c0,32,0,32,0,32c36,32,36,32,36,32c36,33,36,33,36,33c36,35,37,36,39,36c49,36,49,36,49,36c51,36,52,35,52,33c52,32,52,32,52,32c64,32,64,32,64,32c64,24,64,24,64,24c52,24,52,24,52,24l52,23xm40,24c48,24,48,24,48,24c48,32,48,32,48,32c40,32,40,32,40,32l40,24xm28,43c28,41,27,40,25,40c15,40,15,40,15,40c13,40,12,41,12,43c12,44,12,44,12,44c0,44,0,44,0,44c0,52,0,52,0,52c12,52,12,52,12,52c12,53,12,53,12,53c12,55,13,56,15,56c25,56,25,56,25,56c27,56,28,55,28,53c28,52,28,52,28,52c64,52,64,52,64,52c64,44,64,44,64,44c28,44,28,44,28,44l28,43xm16,44c24,44,24,44,24,44c24,52,24,52,24,52c16,52,16,52,16,52l16,44xe">
                    <v:path o:connectlocs="@0,@0;@0,0;@0,@0;0,@0;@0,@0;@0,@0;@0,@0;@0,@0;@0,@0;@0,@0;@0,@0;@0,@0;@0,@0;0,@0;@0,@0;@0,@0;@0,@0;@0,@0;@0,@0;@0,@0;@0,@0;@0,@0;@0,@0;@0,@0;0,@0;@0,@0;@0,@0;@0,@0;@0,@0;@0,@0;@0,@0;@0,@0;@0,@0" o:connectangles="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group id="组合 69" o:spid="_x0000_s1026" o:spt="203" style="position:absolute;left:1086929;top:422694;height:803115;width:1547495;" coordsize="1547495,803275" o:gfxdata="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7Mkv1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矩形 62" o:spid="_x0000_s1026" o:spt="1" style="position:absolute;left:0;top:0;height:71755;width:1547495;v-text-anchor:middle;" filled="f" stroked="t" coordsize="21600,21600" o:gfxdata="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zYOj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3B3C3F [3204]" miterlimit="8" joinstyle="miter"/>
                    <v:imagedata o:title=""/>
                    <o:lock v:ext="edit" aspectratio="f"/>
                  </v:rect>
                  <v:rect id="矩形 63" o:spid="_x0000_s1026" o:spt="1" style="position:absolute;left:0;top:238539;height:71755;width:1547495;v-text-anchor:middle;" filled="f" stroked="t" coordsize="21600,21600" o:gfxdata="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IEmOL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3B3C3F [3204]" miterlimit="8" joinstyle="miter"/>
                    <v:imagedata o:title=""/>
                    <o:lock v:ext="edit" aspectratio="f"/>
                  </v:rect>
                  <v:rect id="矩形 64" o:spid="_x0000_s1026" o:spt="1" style="position:absolute;left:0;top:485030;height:71755;width:1547495;v-text-anchor:middle;" filled="f" stroked="t" coordsize="21600,21600" o:gfxdata="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Novky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3B3C3F [3204]" miterlimit="8" joinstyle="miter"/>
                    <v:imagedata o:title=""/>
                    <o:lock v:ext="edit" aspectratio="f"/>
                  </v:rect>
                  <v:rect id="矩形 65" o:spid="_x0000_s1026" o:spt="1" style="position:absolute;left:0;top:731520;height:71755;width:1547495;v-text-anchor:middle;" filled="f" stroked="t" coordsize="21600,21600" o:gfxdata="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CQb17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3B3C3F [3204]" miterlimit="8" joinstyle="miter"/>
                    <v:imagedata o:title=""/>
                    <o:lock v:ext="edit" aspectratio="f"/>
                  </v:rect>
                </v:group>
                <v:group id="组合 70" o:spid="_x0000_s1026" o:spt="203" style="position:absolute;left:1086929;top:418248;height:805386;width:1475990;" coordorigin="0,-4447" coordsize="1841775,805546" o:gfxdata="UEsDBAoAAAAAAIdO4kAAAAAAAAAAAAAAAAAEAAAAZHJzL1BLAwQUAAAACACHTuJAL9F0tb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C/RdLW7AAAA2wAAAA8AAAAAAAAAAQAgAAAAIgAAAGRycy9kb3ducmV2LnhtbFBL&#10;AQIUABQAAAAIAIdO4kAzLwWeOwAAADkAAAAVAAAAAAAAAAEAIAAAAAoBAABkcnMvZ3JvdXBzaGFw&#10;ZXhtbC54bWxQSwUGAAAAAAYABgBgAQAAxwMAAAAA&#10;">
                  <o:lock v:ext="edit" aspectratio="f"/>
                  <v:rect id="矩形 71" o:spid="_x0000_s1026" o:spt="1" style="position:absolute;left:0;top:-4447;height:76232;width:1817999;v-text-anchor:middle;" fillcolor="#3B3C3F" filled="t" stroked="t" coordsize="21600,21600" o:gfxdata="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XpCi7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3B3C3F [3204]" miterlimit="8" joinstyle="miter"/>
                    <v:imagedata o:title=""/>
                    <o:lock v:ext="edit" aspectratio="f"/>
                  </v:rect>
                  <v:rect id="矩形 72" o:spid="_x0000_s1026" o:spt="1" style="position:absolute;left:0;top:238868;height:76235;width:1544586;v-text-anchor:middle;" fillcolor="#3B3C3F" filled="t" stroked="t" coordsize="21600,21600" o:gfxdata="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qNz8vQAA&#10;ANsAAAAPAAAAAAAAAAEAIAAAACIAAABkcnMvZG93bnJldi54bWxQSwECFAAUAAAACACHTuJAMy8F&#10;njsAAAA5AAAAEAAAAAAAAAABACAAAAAMAQAAZHJzL3NoYXBleG1sLnhtbFBLBQYAAAAABgAGAFsB&#10;AAC2AwAAAAA=&#10;">
                    <v:fill on="t" focussize="0,0"/>
                    <v:stroke weight="1pt" color="#3B3C3F [3204]" miterlimit="8" joinstyle="miter"/>
                    <v:imagedata o:title=""/>
                    <o:lock v:ext="edit" aspectratio="f"/>
                  </v:rect>
                  <v:rect id="矩形 73" o:spid="_x0000_s1026" o:spt="1" style="position:absolute;left:0;top:480913;height:76235;width:1841775;v-text-anchor:middle;" fillcolor="#3B3C3F" filled="t" stroked="t" coordsize="21600,21600" o:gfxdata="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uR5Z7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3B3C3F [3204]" miterlimit="8" joinstyle="miter"/>
                    <v:imagedata o:title=""/>
                    <o:lock v:ext="edit" aspectratio="f"/>
                  </v:rect>
                  <v:rect id="矩形 74" o:spid="_x0000_s1026" o:spt="1" style="position:absolute;left:0;top:724864;height:76235;width:1299703;v-text-anchor:middle;" fillcolor="#3B3C3F" filled="t" stroked="t" coordsize="21600,21600" o:gfxdata="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UN4RO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1pt" color="#3B3C3F [3204]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25400</wp:posOffset>
                </wp:positionH>
                <wp:positionV relativeFrom="paragraph">
                  <wp:posOffset>2670810</wp:posOffset>
                </wp:positionV>
                <wp:extent cx="3881120" cy="5039995"/>
                <wp:effectExtent l="0" t="0" r="0" b="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1120" cy="5039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1EFBACE">
                            <w:pPr>
                              <w:spacing w:after="0" w:line="240" w:lineRule="auto"/>
                              <w:rPr>
                                <w:rFonts w:hint="default" w:ascii="Arial" w:hAnsi="Arial" w:cs="Arial"/>
                                <w:b/>
                                <w:bCs/>
                                <w:caps/>
                                <w:color w:val="000000" w:themeColor="text1"/>
                                <w:spacing w:val="20"/>
                                <w:sz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EnfraUSA Inc. </w:t>
                            </w: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|</w:t>
                            </w: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Cebu</w:t>
                            </w:r>
                          </w:p>
                          <w:p w14:paraId="27116AD8">
                            <w:pPr>
                              <w:spacing w:after="0" w:line="240" w:lineRule="auto"/>
                              <w:jc w:val="left"/>
                              <w:rPr>
                                <w:rFonts w:hint="default" w:ascii="Arial" w:hAnsi="Arial" w:cs="Arial"/>
                                <w:b w:val="0"/>
                                <w:caps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caps/>
                                <w:sz w:val="20"/>
                                <w:lang w:val="en-US" w:eastAsia="zh-CN"/>
                              </w:rPr>
                              <w:t>Web graphic Design &amp; SEO Specialist</w:t>
                            </w:r>
                          </w:p>
                          <w:p w14:paraId="52FAF6EC">
                            <w:pPr>
                              <w:spacing w:after="0" w:line="240" w:lineRule="auto"/>
                              <w:jc w:val="left"/>
                              <w:rPr>
                                <w:rFonts w:hint="default" w:ascii="Arial" w:hAnsi="Arial" w:cs="Arial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caps/>
                                <w:color w:val="767171" w:themeColor="background2" w:themeShade="80"/>
                                <w:sz w:val="20"/>
                                <w:lang w:val="en-US" w:eastAsia="zh-CN"/>
                              </w:rPr>
                              <w:t>2017-Present</w:t>
                            </w:r>
                          </w:p>
                          <w:p w14:paraId="0A6D0314">
                            <w:pPr>
                              <w:spacing w:after="0" w:line="240" w:lineRule="auto"/>
                              <w:rPr>
                                <w:rFonts w:hint="default" w:ascii="Arial" w:hAnsi="Arial" w:cs="Arial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1DFCBD93">
                            <w:pPr>
                              <w:spacing w:after="0" w:line="240" w:lineRule="auto"/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Weddings &amp; Events </w:t>
                            </w: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|</w:t>
                            </w: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Cebu</w:t>
                            </w:r>
                          </w:p>
                          <w:p w14:paraId="63CFD4BA">
                            <w:pPr>
                              <w:spacing w:after="0" w:line="240" w:lineRule="auto"/>
                              <w:rPr>
                                <w:rFonts w:hint="default" w:ascii="Arial" w:hAnsi="Arial" w:cs="Arial"/>
                                <w:b w:val="0"/>
                                <w:caps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caps/>
                                <w:sz w:val="20"/>
                                <w:lang w:val="en-US" w:eastAsia="zh-CN"/>
                              </w:rPr>
                              <w:t>Freelancer</w:t>
                            </w:r>
                          </w:p>
                          <w:p w14:paraId="3103C186">
                            <w:pPr>
                              <w:spacing w:after="0" w:line="240" w:lineRule="auto"/>
                              <w:rPr>
                                <w:rFonts w:hint="default" w:ascii="Arial" w:hAnsi="Arial" w:cs="Arial"/>
                                <w:b w:val="0"/>
                                <w:caps/>
                                <w:color w:val="767171" w:themeColor="background2" w:themeShade="80"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caps/>
                                <w:color w:val="767171" w:themeColor="background2" w:themeShade="80"/>
                                <w:sz w:val="20"/>
                                <w:lang w:val="en-US" w:eastAsia="zh-CN"/>
                              </w:rPr>
                              <w:t>2018-2024</w:t>
                            </w:r>
                          </w:p>
                          <w:p w14:paraId="67E96FB1">
                            <w:pPr>
                              <w:spacing w:after="0" w:line="240" w:lineRule="auto"/>
                              <w:rPr>
                                <w:rFonts w:hint="default" w:ascii="Arial" w:hAnsi="Arial" w:cs="Arial"/>
                                <w:b w:val="0"/>
                                <w:caps/>
                                <w:color w:val="767171" w:themeColor="background2" w:themeShade="80"/>
                                <w:sz w:val="20"/>
                                <w:lang w:val="en-US" w:eastAsia="zh-CN"/>
                              </w:rPr>
                            </w:pPr>
                          </w:p>
                          <w:p w14:paraId="04757D56">
                            <w:pPr>
                              <w:spacing w:after="0" w:line="240" w:lineRule="auto"/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Starlight Pictures </w:t>
                            </w: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|</w:t>
                            </w: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Lapu-Lapu, Cebu</w:t>
                            </w:r>
                          </w:p>
                          <w:p w14:paraId="28E58437">
                            <w:pPr>
                              <w:spacing w:after="0" w:line="240" w:lineRule="auto"/>
                              <w:jc w:val="left"/>
                              <w:rPr>
                                <w:rFonts w:hint="default" w:ascii="Arial" w:hAnsi="Arial" w:cs="Arial"/>
                                <w:b w:val="0"/>
                                <w:caps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sz w:val="20"/>
                                <w:lang w:val="en-US" w:eastAsia="zh-CN"/>
                              </w:rPr>
                              <w:t>Cameraman &amp; Editor</w:t>
                            </w:r>
                          </w:p>
                          <w:p w14:paraId="3609CE0A">
                            <w:pPr>
                              <w:spacing w:after="0" w:line="240" w:lineRule="auto"/>
                              <w:rPr>
                                <w:rFonts w:hint="default" w:ascii="Arial" w:hAnsi="Arial" w:cs="Arial"/>
                                <w:b w:val="0"/>
                                <w:caps/>
                                <w:color w:val="767171" w:themeColor="background2" w:themeShade="80"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caps/>
                                <w:color w:val="767171" w:themeColor="background2" w:themeShade="80"/>
                                <w:sz w:val="20"/>
                                <w:lang w:val="en-US" w:eastAsia="zh-CN"/>
                              </w:rPr>
                              <w:t>2018-2019</w:t>
                            </w:r>
                          </w:p>
                          <w:p w14:paraId="253E758F">
                            <w:pPr>
                              <w:spacing w:after="0" w:line="240" w:lineRule="auto"/>
                              <w:rPr>
                                <w:rFonts w:hint="default" w:ascii="Arial" w:hAnsi="Arial" w:cs="Arial"/>
                                <w:b w:val="0"/>
                                <w:caps/>
                                <w:color w:val="767171" w:themeColor="background2" w:themeShade="80"/>
                                <w:sz w:val="20"/>
                                <w:lang w:val="en-US" w:eastAsia="zh-CN"/>
                              </w:rPr>
                            </w:pPr>
                          </w:p>
                          <w:p w14:paraId="4D97C429">
                            <w:pPr>
                              <w:spacing w:after="0" w:line="240" w:lineRule="auto"/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IPM-CDC </w:t>
                            </w: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|</w:t>
                            </w: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Bacolod, Negros</w:t>
                            </w:r>
                          </w:p>
                          <w:p w14:paraId="0D1A1F81">
                            <w:pPr>
                              <w:spacing w:after="0" w:line="240" w:lineRule="auto"/>
                              <w:jc w:val="left"/>
                              <w:rPr>
                                <w:rFonts w:hint="default" w:ascii="Arial" w:hAnsi="Arial" w:cs="Arial"/>
                                <w:b w:val="0"/>
                                <w:caps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sz w:val="20"/>
                                <w:lang w:val="en-US" w:eastAsia="zh-CN"/>
                              </w:rPr>
                              <w:t>IT Staff/Graphics Media Coordinator</w:t>
                            </w:r>
                          </w:p>
                          <w:p w14:paraId="2567746D">
                            <w:pPr>
                              <w:spacing w:after="0" w:line="240" w:lineRule="auto"/>
                              <w:rPr>
                                <w:rFonts w:hint="default" w:ascii="Arial" w:hAnsi="Arial" w:cs="Arial"/>
                                <w:b w:val="0"/>
                                <w:caps/>
                                <w:color w:val="767171" w:themeColor="background2" w:themeShade="80"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caps/>
                                <w:color w:val="767171" w:themeColor="background2" w:themeShade="80"/>
                                <w:sz w:val="20"/>
                                <w:lang w:val="en-US" w:eastAsia="zh-CN"/>
                              </w:rPr>
                              <w:t>2015-2016</w:t>
                            </w:r>
                          </w:p>
                          <w:p w14:paraId="67F97228">
                            <w:pPr>
                              <w:spacing w:line="240" w:lineRule="auto"/>
                              <w:rPr>
                                <w:rFonts w:hint="default" w:ascii="Arial" w:hAnsi="Arial" w:cs="Arial"/>
                              </w:rPr>
                            </w:pPr>
                          </w:p>
                          <w:p w14:paraId="5FB8A23C">
                            <w:pPr>
                              <w:spacing w:after="0" w:line="240" w:lineRule="auto"/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ABS-CBN </w:t>
                            </w: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|</w:t>
                            </w: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Bacolod, Negros </w:t>
                            </w:r>
                          </w:p>
                          <w:p w14:paraId="01A65C5D">
                            <w:pPr>
                              <w:spacing w:after="0" w:line="240" w:lineRule="auto"/>
                              <w:jc w:val="left"/>
                              <w:rPr>
                                <w:rFonts w:hint="default" w:ascii="Arial" w:hAnsi="Arial" w:cs="Arial"/>
                                <w:b w:val="0"/>
                                <w:caps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sz w:val="20"/>
                                <w:lang w:val="en-US" w:eastAsia="zh-CN"/>
                              </w:rPr>
                              <w:t>M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caps/>
                                <w:sz w:val="20"/>
                                <w:lang w:val="en-US" w:eastAsia="zh-CN"/>
                              </w:rPr>
                              <w:t>ultimedia FLOOR director/Multimedia editor Intern</w:t>
                            </w:r>
                          </w:p>
                          <w:p w14:paraId="06F158D3">
                            <w:pPr>
                              <w:spacing w:after="0" w:line="240" w:lineRule="auto"/>
                              <w:rPr>
                                <w:rFonts w:hint="default" w:ascii="Arial" w:hAnsi="Arial" w:cs="Arial"/>
                                <w:b w:val="0"/>
                                <w:caps/>
                                <w:color w:val="767171" w:themeColor="background2" w:themeShade="80"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caps/>
                                <w:color w:val="767171" w:themeColor="background2" w:themeShade="80"/>
                                <w:sz w:val="20"/>
                                <w:lang w:val="en-US" w:eastAsia="zh-CN"/>
                              </w:rPr>
                              <w:t>2015-2016</w:t>
                            </w:r>
                          </w:p>
                          <w:p w14:paraId="0CCBF061">
                            <w:pPr>
                              <w:spacing w:line="240" w:lineRule="auto"/>
                              <w:rPr>
                                <w:rFonts w:hint="default" w:ascii="Arial" w:hAnsi="Arial" w:cs="Arial"/>
                              </w:rPr>
                            </w:pPr>
                          </w:p>
                          <w:p w14:paraId="74BB0D9E">
                            <w:pPr>
                              <w:spacing w:after="0" w:line="240" w:lineRule="auto"/>
                              <w:jc w:val="left"/>
                              <w:rPr>
                                <w:rFonts w:hint="default" w:ascii="Arial" w:hAnsi="Arial" w:cs="Arial"/>
                                <w:b w:val="0"/>
                                <w:caps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CSA-B Jr. Graphics Designer </w:t>
                            </w: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|</w:t>
                            </w: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Bacolod, Negros 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caps/>
                                <w:sz w:val="20"/>
                                <w:lang w:val="en-US" w:eastAsia="zh-CN"/>
                              </w:rPr>
                              <w:t>Multimedia editor Intern</w:t>
                            </w:r>
                          </w:p>
                          <w:p w14:paraId="40BD104D">
                            <w:pPr>
                              <w:spacing w:after="0" w:line="240" w:lineRule="auto"/>
                              <w:rPr>
                                <w:rFonts w:hint="default" w:ascii="Arial" w:hAnsi="Arial" w:cs="Arial"/>
                                <w:b w:val="0"/>
                                <w:caps/>
                                <w:color w:val="767171" w:themeColor="background2" w:themeShade="80"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caps/>
                                <w:color w:val="767171" w:themeColor="background2" w:themeShade="80"/>
                                <w:sz w:val="20"/>
                                <w:lang w:val="en-US" w:eastAsia="zh-CN"/>
                              </w:rPr>
                              <w:t>2015-2015</w:t>
                            </w:r>
                          </w:p>
                          <w:p w14:paraId="7B483B1E">
                            <w:pPr>
                              <w:spacing w:line="240" w:lineRule="auto"/>
                              <w:rPr>
                                <w:rFonts w:hint="default"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pt;margin-top:210.3pt;height:396.85pt;width:305.6pt;z-index:251674624;mso-width-relative:page;mso-height-relative:page;" filled="f" stroked="f" coordsize="21600,21600" o:gfxdata="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7EhU&#10;atcAAAAKAQAADwAAAAAAAAABACAAAAAiAAAAZHJzL2Rvd25yZXYueG1sUEsBAhQAFAAAAAgAh07i&#10;QIaKHhojAgAAKgQAAA4AAAAAAAAAAQAgAAAAJgEAAGRycy9lMm9Eb2MueG1sUEsFBgAAAAAGAAYA&#10;WQEAALs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1EFBACE">
                      <w:pPr>
                        <w:spacing w:after="0" w:line="240" w:lineRule="auto"/>
                        <w:rPr>
                          <w:rFonts w:hint="default" w:ascii="Arial" w:hAnsi="Arial" w:cs="Arial"/>
                          <w:b/>
                          <w:bCs/>
                          <w:caps/>
                          <w:color w:val="000000" w:themeColor="text1"/>
                          <w:spacing w:val="20"/>
                          <w:sz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EnfraUSA Inc. </w:t>
                      </w: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|</w:t>
                      </w: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Cebu</w:t>
                      </w:r>
                    </w:p>
                    <w:p w14:paraId="27116AD8">
                      <w:pPr>
                        <w:spacing w:after="0" w:line="240" w:lineRule="auto"/>
                        <w:jc w:val="left"/>
                        <w:rPr>
                          <w:rFonts w:hint="default" w:ascii="Arial" w:hAnsi="Arial" w:cs="Arial"/>
                          <w:b w:val="0"/>
                          <w:caps/>
                          <w:sz w:val="20"/>
                          <w:lang w:val="en-US" w:eastAsia="zh-CN"/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caps/>
                          <w:sz w:val="20"/>
                          <w:lang w:val="en-US" w:eastAsia="zh-CN"/>
                        </w:rPr>
                        <w:t>Web graphic Design &amp; SEO Specialist</w:t>
                      </w:r>
                    </w:p>
                    <w:p w14:paraId="52FAF6EC">
                      <w:pPr>
                        <w:spacing w:after="0" w:line="240" w:lineRule="auto"/>
                        <w:jc w:val="left"/>
                        <w:rPr>
                          <w:rFonts w:hint="default" w:ascii="Arial" w:hAnsi="Arial" w:cs="Arial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caps/>
                          <w:color w:val="767171" w:themeColor="background2" w:themeShade="80"/>
                          <w:sz w:val="20"/>
                          <w:lang w:val="en-US" w:eastAsia="zh-CN"/>
                        </w:rPr>
                        <w:t>2017-Present</w:t>
                      </w:r>
                    </w:p>
                    <w:p w14:paraId="0A6D0314">
                      <w:pPr>
                        <w:spacing w:after="0" w:line="240" w:lineRule="auto"/>
                        <w:rPr>
                          <w:rFonts w:hint="default" w:ascii="Arial" w:hAnsi="Arial" w:cs="Arial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1DFCBD93">
                      <w:pPr>
                        <w:spacing w:after="0" w:line="240" w:lineRule="auto"/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Weddings &amp; Events </w:t>
                      </w: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|</w:t>
                      </w: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Cebu</w:t>
                      </w:r>
                    </w:p>
                    <w:p w14:paraId="63CFD4BA">
                      <w:pPr>
                        <w:spacing w:after="0" w:line="240" w:lineRule="auto"/>
                        <w:rPr>
                          <w:rFonts w:hint="default" w:ascii="Arial" w:hAnsi="Arial" w:cs="Arial"/>
                          <w:b w:val="0"/>
                          <w:caps/>
                          <w:sz w:val="20"/>
                          <w:lang w:val="en-US" w:eastAsia="zh-CN"/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caps/>
                          <w:sz w:val="20"/>
                          <w:lang w:val="en-US" w:eastAsia="zh-CN"/>
                        </w:rPr>
                        <w:t>Freelancer</w:t>
                      </w:r>
                    </w:p>
                    <w:p w14:paraId="3103C186">
                      <w:pPr>
                        <w:spacing w:after="0" w:line="240" w:lineRule="auto"/>
                        <w:rPr>
                          <w:rFonts w:hint="default" w:ascii="Arial" w:hAnsi="Arial" w:cs="Arial"/>
                          <w:b w:val="0"/>
                          <w:caps/>
                          <w:color w:val="767171" w:themeColor="background2" w:themeShade="80"/>
                          <w:sz w:val="20"/>
                          <w:lang w:val="en-US" w:eastAsia="zh-CN"/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caps/>
                          <w:color w:val="767171" w:themeColor="background2" w:themeShade="80"/>
                          <w:sz w:val="20"/>
                          <w:lang w:val="en-US" w:eastAsia="zh-CN"/>
                        </w:rPr>
                        <w:t>2018-2024</w:t>
                      </w:r>
                    </w:p>
                    <w:p w14:paraId="67E96FB1">
                      <w:pPr>
                        <w:spacing w:after="0" w:line="240" w:lineRule="auto"/>
                        <w:rPr>
                          <w:rFonts w:hint="default" w:ascii="Arial" w:hAnsi="Arial" w:cs="Arial"/>
                          <w:b w:val="0"/>
                          <w:caps/>
                          <w:color w:val="767171" w:themeColor="background2" w:themeShade="80"/>
                          <w:sz w:val="20"/>
                          <w:lang w:val="en-US" w:eastAsia="zh-CN"/>
                        </w:rPr>
                      </w:pPr>
                    </w:p>
                    <w:p w14:paraId="04757D56">
                      <w:pPr>
                        <w:spacing w:after="0" w:line="240" w:lineRule="auto"/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Starlight Pictures </w:t>
                      </w: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|</w:t>
                      </w: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Lapu-Lapu, Cebu</w:t>
                      </w:r>
                    </w:p>
                    <w:p w14:paraId="28E58437">
                      <w:pPr>
                        <w:spacing w:after="0" w:line="240" w:lineRule="auto"/>
                        <w:jc w:val="left"/>
                        <w:rPr>
                          <w:rFonts w:hint="default" w:ascii="Arial" w:hAnsi="Arial" w:cs="Arial"/>
                          <w:b w:val="0"/>
                          <w:caps/>
                          <w:sz w:val="20"/>
                          <w:lang w:val="en-US" w:eastAsia="zh-CN"/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sz w:val="20"/>
                          <w:lang w:val="en-US" w:eastAsia="zh-CN"/>
                        </w:rPr>
                        <w:t>Cameraman &amp; Editor</w:t>
                      </w:r>
                    </w:p>
                    <w:p w14:paraId="3609CE0A">
                      <w:pPr>
                        <w:spacing w:after="0" w:line="240" w:lineRule="auto"/>
                        <w:rPr>
                          <w:rFonts w:hint="default" w:ascii="Arial" w:hAnsi="Arial" w:cs="Arial"/>
                          <w:b w:val="0"/>
                          <w:caps/>
                          <w:color w:val="767171" w:themeColor="background2" w:themeShade="80"/>
                          <w:sz w:val="20"/>
                          <w:lang w:val="en-US" w:eastAsia="zh-CN"/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caps/>
                          <w:color w:val="767171" w:themeColor="background2" w:themeShade="80"/>
                          <w:sz w:val="20"/>
                          <w:lang w:val="en-US" w:eastAsia="zh-CN"/>
                        </w:rPr>
                        <w:t>2018-2019</w:t>
                      </w:r>
                    </w:p>
                    <w:p w14:paraId="253E758F">
                      <w:pPr>
                        <w:spacing w:after="0" w:line="240" w:lineRule="auto"/>
                        <w:rPr>
                          <w:rFonts w:hint="default" w:ascii="Arial" w:hAnsi="Arial" w:cs="Arial"/>
                          <w:b w:val="0"/>
                          <w:caps/>
                          <w:color w:val="767171" w:themeColor="background2" w:themeShade="80"/>
                          <w:sz w:val="20"/>
                          <w:lang w:val="en-US" w:eastAsia="zh-CN"/>
                        </w:rPr>
                      </w:pPr>
                    </w:p>
                    <w:p w14:paraId="4D97C429">
                      <w:pPr>
                        <w:spacing w:after="0" w:line="240" w:lineRule="auto"/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IPM-CDC </w:t>
                      </w: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|</w:t>
                      </w: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Bacolod, Negros</w:t>
                      </w:r>
                    </w:p>
                    <w:p w14:paraId="0D1A1F81">
                      <w:pPr>
                        <w:spacing w:after="0" w:line="240" w:lineRule="auto"/>
                        <w:jc w:val="left"/>
                        <w:rPr>
                          <w:rFonts w:hint="default" w:ascii="Arial" w:hAnsi="Arial" w:cs="Arial"/>
                          <w:b w:val="0"/>
                          <w:caps/>
                          <w:sz w:val="20"/>
                          <w:lang w:val="en-US" w:eastAsia="zh-CN"/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sz w:val="20"/>
                          <w:lang w:val="en-US" w:eastAsia="zh-CN"/>
                        </w:rPr>
                        <w:t>IT Staff/Graphics Media Coordinator</w:t>
                      </w:r>
                    </w:p>
                    <w:p w14:paraId="2567746D">
                      <w:pPr>
                        <w:spacing w:after="0" w:line="240" w:lineRule="auto"/>
                        <w:rPr>
                          <w:rFonts w:hint="default" w:ascii="Arial" w:hAnsi="Arial" w:cs="Arial"/>
                          <w:b w:val="0"/>
                          <w:caps/>
                          <w:color w:val="767171" w:themeColor="background2" w:themeShade="80"/>
                          <w:sz w:val="20"/>
                          <w:lang w:val="en-US" w:eastAsia="zh-CN"/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caps/>
                          <w:color w:val="767171" w:themeColor="background2" w:themeShade="80"/>
                          <w:sz w:val="20"/>
                          <w:lang w:val="en-US" w:eastAsia="zh-CN"/>
                        </w:rPr>
                        <w:t>2015-2016</w:t>
                      </w:r>
                    </w:p>
                    <w:p w14:paraId="67F97228">
                      <w:pPr>
                        <w:spacing w:line="240" w:lineRule="auto"/>
                        <w:rPr>
                          <w:rFonts w:hint="default" w:ascii="Arial" w:hAnsi="Arial" w:cs="Arial"/>
                        </w:rPr>
                      </w:pPr>
                    </w:p>
                    <w:p w14:paraId="5FB8A23C">
                      <w:pPr>
                        <w:spacing w:after="0" w:line="240" w:lineRule="auto"/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ABS-CBN </w:t>
                      </w: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|</w:t>
                      </w: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Bacolod, Negros </w:t>
                      </w:r>
                    </w:p>
                    <w:p w14:paraId="01A65C5D">
                      <w:pPr>
                        <w:spacing w:after="0" w:line="240" w:lineRule="auto"/>
                        <w:jc w:val="left"/>
                        <w:rPr>
                          <w:rFonts w:hint="default" w:ascii="Arial" w:hAnsi="Arial" w:cs="Arial"/>
                          <w:b w:val="0"/>
                          <w:caps/>
                          <w:sz w:val="20"/>
                          <w:lang w:val="en-US" w:eastAsia="zh-CN"/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sz w:val="20"/>
                          <w:lang w:val="en-US" w:eastAsia="zh-CN"/>
                        </w:rPr>
                        <w:t>M</w:t>
                      </w:r>
                      <w:r>
                        <w:rPr>
                          <w:rFonts w:hint="default" w:ascii="Arial" w:hAnsi="Arial" w:cs="Arial"/>
                          <w:b w:val="0"/>
                          <w:caps/>
                          <w:sz w:val="20"/>
                          <w:lang w:val="en-US" w:eastAsia="zh-CN"/>
                        </w:rPr>
                        <w:t>ultimedia FLOOR director/Multimedia editor Intern</w:t>
                      </w:r>
                    </w:p>
                    <w:p w14:paraId="06F158D3">
                      <w:pPr>
                        <w:spacing w:after="0" w:line="240" w:lineRule="auto"/>
                        <w:rPr>
                          <w:rFonts w:hint="default" w:ascii="Arial" w:hAnsi="Arial" w:cs="Arial"/>
                          <w:b w:val="0"/>
                          <w:caps/>
                          <w:color w:val="767171" w:themeColor="background2" w:themeShade="80"/>
                          <w:sz w:val="20"/>
                          <w:lang w:val="en-US" w:eastAsia="zh-CN"/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caps/>
                          <w:color w:val="767171" w:themeColor="background2" w:themeShade="80"/>
                          <w:sz w:val="20"/>
                          <w:lang w:val="en-US" w:eastAsia="zh-CN"/>
                        </w:rPr>
                        <w:t>2015-2016</w:t>
                      </w:r>
                    </w:p>
                    <w:p w14:paraId="0CCBF061">
                      <w:pPr>
                        <w:spacing w:line="240" w:lineRule="auto"/>
                        <w:rPr>
                          <w:rFonts w:hint="default" w:ascii="Arial" w:hAnsi="Arial" w:cs="Arial"/>
                        </w:rPr>
                      </w:pPr>
                    </w:p>
                    <w:p w14:paraId="74BB0D9E">
                      <w:pPr>
                        <w:spacing w:after="0" w:line="240" w:lineRule="auto"/>
                        <w:jc w:val="left"/>
                        <w:rPr>
                          <w:rFonts w:hint="default" w:ascii="Arial" w:hAnsi="Arial" w:cs="Arial"/>
                          <w:b w:val="0"/>
                          <w:caps/>
                          <w:sz w:val="20"/>
                          <w:lang w:val="en-US" w:eastAsia="zh-CN"/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CSA-B Jr. Graphics Designer </w:t>
                      </w: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|</w:t>
                      </w: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Bacolod, Negros </w:t>
                      </w:r>
                      <w:r>
                        <w:rPr>
                          <w:rFonts w:hint="default" w:ascii="Arial" w:hAnsi="Arial" w:cs="Arial"/>
                          <w:b w:val="0"/>
                          <w:caps/>
                          <w:sz w:val="20"/>
                          <w:lang w:val="en-US" w:eastAsia="zh-CN"/>
                        </w:rPr>
                        <w:t>Multimedia editor Intern</w:t>
                      </w:r>
                    </w:p>
                    <w:p w14:paraId="40BD104D">
                      <w:pPr>
                        <w:spacing w:after="0" w:line="240" w:lineRule="auto"/>
                        <w:rPr>
                          <w:rFonts w:hint="default" w:ascii="Arial" w:hAnsi="Arial" w:cs="Arial"/>
                          <w:b w:val="0"/>
                          <w:caps/>
                          <w:color w:val="767171" w:themeColor="background2" w:themeShade="80"/>
                          <w:sz w:val="20"/>
                          <w:lang w:val="en-US" w:eastAsia="zh-CN"/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caps/>
                          <w:color w:val="767171" w:themeColor="background2" w:themeShade="80"/>
                          <w:sz w:val="20"/>
                          <w:lang w:val="en-US" w:eastAsia="zh-CN"/>
                        </w:rPr>
                        <w:t>2015-2015</w:t>
                      </w:r>
                    </w:p>
                    <w:p w14:paraId="7B483B1E">
                      <w:pPr>
                        <w:spacing w:line="240" w:lineRule="auto"/>
                        <w:rPr>
                          <w:rFonts w:hint="default"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79375</wp:posOffset>
                </wp:positionH>
                <wp:positionV relativeFrom="page">
                  <wp:posOffset>5286375</wp:posOffset>
                </wp:positionV>
                <wp:extent cx="3715385" cy="313055"/>
                <wp:effectExtent l="0" t="0" r="0" b="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4195" cy="305436"/>
                          <a:chOff x="79513" y="0"/>
                          <a:chExt cx="3714802" cy="305445"/>
                        </a:xfrm>
                      </wpg:grpSpPr>
                      <wps:wsp>
                        <wps:cNvPr id="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62754" y="0"/>
                            <a:ext cx="3531561" cy="3054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8768321">
                              <w:pPr>
                                <w:snapToGrid w:val="0"/>
                                <w:jc w:val="left"/>
                                <w:rPr>
                                  <w:rFonts w:hint="default" w:ascii="Arial Bold" w:hAnsi="Arial Bold" w:cs="Arial Bold"/>
                                  <w:b/>
                                  <w:bCs/>
                                  <w:color w:val="51555C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default" w:ascii="Arial Bold" w:hAnsi="Arial Bold" w:cs="Arial Bold"/>
                                  <w:b/>
                                  <w:bCs/>
                                  <w:color w:val="51555C"/>
                                  <w:sz w:val="28"/>
                                  <w:szCs w:val="28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0" name="Freeform 17"/>
                        <wps:cNvSpPr>
                          <a:spLocks noChangeAspect="1" noEditPoints="1"/>
                        </wps:cNvSpPr>
                        <wps:spPr bwMode="auto">
                          <a:xfrm>
                            <a:off x="79513" y="47708"/>
                            <a:ext cx="179163" cy="180000"/>
                          </a:xfrm>
                          <a:custGeom>
                            <a:avLst/>
                            <a:gdLst>
                              <a:gd name="T0" fmla="*/ 82 w 88"/>
                              <a:gd name="T1" fmla="*/ 47 h 88"/>
                              <a:gd name="T2" fmla="*/ 59 w 88"/>
                              <a:gd name="T3" fmla="*/ 47 h 88"/>
                              <a:gd name="T4" fmla="*/ 57 w 88"/>
                              <a:gd name="T5" fmla="*/ 48 h 88"/>
                              <a:gd name="T6" fmla="*/ 56 w 88"/>
                              <a:gd name="T7" fmla="*/ 50 h 88"/>
                              <a:gd name="T8" fmla="*/ 55 w 88"/>
                              <a:gd name="T9" fmla="*/ 52 h 88"/>
                              <a:gd name="T10" fmla="*/ 53 w 88"/>
                              <a:gd name="T11" fmla="*/ 53 h 88"/>
                              <a:gd name="T12" fmla="*/ 35 w 88"/>
                              <a:gd name="T13" fmla="*/ 53 h 88"/>
                              <a:gd name="T14" fmla="*/ 33 w 88"/>
                              <a:gd name="T15" fmla="*/ 52 h 88"/>
                              <a:gd name="T16" fmla="*/ 32 w 88"/>
                              <a:gd name="T17" fmla="*/ 50 h 88"/>
                              <a:gd name="T18" fmla="*/ 31 w 88"/>
                              <a:gd name="T19" fmla="*/ 48 h 88"/>
                              <a:gd name="T20" fmla="*/ 29 w 88"/>
                              <a:gd name="T21" fmla="*/ 47 h 88"/>
                              <a:gd name="T22" fmla="*/ 6 w 88"/>
                              <a:gd name="T23" fmla="*/ 47 h 88"/>
                              <a:gd name="T24" fmla="*/ 4 w 88"/>
                              <a:gd name="T25" fmla="*/ 48 h 88"/>
                              <a:gd name="T26" fmla="*/ 3 w 88"/>
                              <a:gd name="T27" fmla="*/ 50 h 88"/>
                              <a:gd name="T28" fmla="*/ 3 w 88"/>
                              <a:gd name="T29" fmla="*/ 82 h 88"/>
                              <a:gd name="T30" fmla="*/ 4 w 88"/>
                              <a:gd name="T31" fmla="*/ 87 h 88"/>
                              <a:gd name="T32" fmla="*/ 6 w 88"/>
                              <a:gd name="T33" fmla="*/ 88 h 88"/>
                              <a:gd name="T34" fmla="*/ 57 w 88"/>
                              <a:gd name="T35" fmla="*/ 88 h 88"/>
                              <a:gd name="T36" fmla="*/ 83 w 88"/>
                              <a:gd name="T37" fmla="*/ 87 h 88"/>
                              <a:gd name="T38" fmla="*/ 85 w 88"/>
                              <a:gd name="T39" fmla="*/ 82 h 88"/>
                              <a:gd name="T40" fmla="*/ 85 w 88"/>
                              <a:gd name="T41" fmla="*/ 50 h 88"/>
                              <a:gd name="T42" fmla="*/ 84 w 88"/>
                              <a:gd name="T43" fmla="*/ 48 h 88"/>
                              <a:gd name="T44" fmla="*/ 82 w 88"/>
                              <a:gd name="T45" fmla="*/ 47 h 88"/>
                              <a:gd name="T46" fmla="*/ 86 w 88"/>
                              <a:gd name="T47" fmla="*/ 16 h 88"/>
                              <a:gd name="T48" fmla="*/ 82 w 88"/>
                              <a:gd name="T49" fmla="*/ 15 h 88"/>
                              <a:gd name="T50" fmla="*/ 6 w 88"/>
                              <a:gd name="T51" fmla="*/ 15 h 88"/>
                              <a:gd name="T52" fmla="*/ 1 w 88"/>
                              <a:gd name="T53" fmla="*/ 16 h 88"/>
                              <a:gd name="T54" fmla="*/ 0 w 88"/>
                              <a:gd name="T55" fmla="*/ 21 h 88"/>
                              <a:gd name="T56" fmla="*/ 0 w 88"/>
                              <a:gd name="T57" fmla="*/ 38 h 88"/>
                              <a:gd name="T58" fmla="*/ 3 w 88"/>
                              <a:gd name="T59" fmla="*/ 41 h 88"/>
                              <a:gd name="T60" fmla="*/ 35 w 88"/>
                              <a:gd name="T61" fmla="*/ 41 h 88"/>
                              <a:gd name="T62" fmla="*/ 37 w 88"/>
                              <a:gd name="T63" fmla="*/ 42 h 88"/>
                              <a:gd name="T64" fmla="*/ 38 w 88"/>
                              <a:gd name="T65" fmla="*/ 44 h 88"/>
                              <a:gd name="T66" fmla="*/ 39 w 88"/>
                              <a:gd name="T67" fmla="*/ 46 h 88"/>
                              <a:gd name="T68" fmla="*/ 41 w 88"/>
                              <a:gd name="T69" fmla="*/ 47 h 88"/>
                              <a:gd name="T70" fmla="*/ 47 w 88"/>
                              <a:gd name="T71" fmla="*/ 47 h 88"/>
                              <a:gd name="T72" fmla="*/ 49 w 88"/>
                              <a:gd name="T73" fmla="*/ 46 h 88"/>
                              <a:gd name="T74" fmla="*/ 50 w 88"/>
                              <a:gd name="T75" fmla="*/ 44 h 88"/>
                              <a:gd name="T76" fmla="*/ 51 w 88"/>
                              <a:gd name="T77" fmla="*/ 42 h 88"/>
                              <a:gd name="T78" fmla="*/ 53 w 88"/>
                              <a:gd name="T79" fmla="*/ 41 h 88"/>
                              <a:gd name="T80" fmla="*/ 85 w 88"/>
                              <a:gd name="T81" fmla="*/ 41 h 88"/>
                              <a:gd name="T82" fmla="*/ 88 w 88"/>
                              <a:gd name="T83" fmla="*/ 38 h 88"/>
                              <a:gd name="T84" fmla="*/ 88 w 88"/>
                              <a:gd name="T85" fmla="*/ 21 h 88"/>
                              <a:gd name="T86" fmla="*/ 86 w 88"/>
                              <a:gd name="T87" fmla="*/ 16 h 88"/>
                              <a:gd name="T88" fmla="*/ 62 w 88"/>
                              <a:gd name="T89" fmla="*/ 4 h 88"/>
                              <a:gd name="T90" fmla="*/ 57 w 88"/>
                              <a:gd name="T91" fmla="*/ 0 h 88"/>
                              <a:gd name="T92" fmla="*/ 31 w 88"/>
                              <a:gd name="T93" fmla="*/ 0 h 88"/>
                              <a:gd name="T94" fmla="*/ 26 w 88"/>
                              <a:gd name="T95" fmla="*/ 4 h 88"/>
                              <a:gd name="T96" fmla="*/ 26 w 88"/>
                              <a:gd name="T97" fmla="*/ 9 h 88"/>
                              <a:gd name="T98" fmla="*/ 62 w 88"/>
                              <a:gd name="T99" fmla="*/ 9 h 88"/>
                              <a:gd name="T100" fmla="*/ 62 w 88"/>
                              <a:gd name="T101" fmla="*/ 4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88" h="88">
                                <a:moveTo>
                                  <a:pt x="82" y="47"/>
                                </a:moveTo>
                                <a:cubicBezTo>
                                  <a:pt x="59" y="47"/>
                                  <a:pt x="59" y="47"/>
                                  <a:pt x="59" y="47"/>
                                </a:cubicBezTo>
                                <a:cubicBezTo>
                                  <a:pt x="58" y="47"/>
                                  <a:pt x="57" y="47"/>
                                  <a:pt x="57" y="48"/>
                                </a:cubicBezTo>
                                <a:cubicBezTo>
                                  <a:pt x="56" y="49"/>
                                  <a:pt x="56" y="49"/>
                                  <a:pt x="56" y="50"/>
                                </a:cubicBezTo>
                                <a:cubicBezTo>
                                  <a:pt x="56" y="51"/>
                                  <a:pt x="55" y="52"/>
                                  <a:pt x="55" y="52"/>
                                </a:cubicBezTo>
                                <a:cubicBezTo>
                                  <a:pt x="54" y="53"/>
                                  <a:pt x="53" y="53"/>
                                  <a:pt x="53" y="53"/>
                                </a:cubicBezTo>
                                <a:cubicBezTo>
                                  <a:pt x="35" y="53"/>
                                  <a:pt x="35" y="53"/>
                                  <a:pt x="35" y="53"/>
                                </a:cubicBezTo>
                                <a:cubicBezTo>
                                  <a:pt x="34" y="53"/>
                                  <a:pt x="34" y="53"/>
                                  <a:pt x="33" y="52"/>
                                </a:cubicBezTo>
                                <a:cubicBezTo>
                                  <a:pt x="32" y="52"/>
                                  <a:pt x="32" y="51"/>
                                  <a:pt x="32" y="50"/>
                                </a:cubicBezTo>
                                <a:cubicBezTo>
                                  <a:pt x="32" y="49"/>
                                  <a:pt x="32" y="49"/>
                                  <a:pt x="31" y="48"/>
                                </a:cubicBezTo>
                                <a:cubicBezTo>
                                  <a:pt x="31" y="47"/>
                                  <a:pt x="30" y="47"/>
                                  <a:pt x="29" y="47"/>
                                </a:cubicBezTo>
                                <a:cubicBezTo>
                                  <a:pt x="6" y="47"/>
                                  <a:pt x="6" y="47"/>
                                  <a:pt x="6" y="47"/>
                                </a:cubicBezTo>
                                <a:cubicBezTo>
                                  <a:pt x="5" y="47"/>
                                  <a:pt x="4" y="47"/>
                                  <a:pt x="4" y="48"/>
                                </a:cubicBezTo>
                                <a:cubicBezTo>
                                  <a:pt x="3" y="49"/>
                                  <a:pt x="3" y="49"/>
                                  <a:pt x="3" y="50"/>
                                </a:cubicBezTo>
                                <a:cubicBezTo>
                                  <a:pt x="3" y="82"/>
                                  <a:pt x="3" y="82"/>
                                  <a:pt x="3" y="82"/>
                                </a:cubicBezTo>
                                <a:cubicBezTo>
                                  <a:pt x="3" y="84"/>
                                  <a:pt x="3" y="85"/>
                                  <a:pt x="4" y="87"/>
                                </a:cubicBezTo>
                                <a:cubicBezTo>
                                  <a:pt x="6" y="88"/>
                                  <a:pt x="5" y="88"/>
                                  <a:pt x="6" y="88"/>
                                </a:cubicBezTo>
                                <a:cubicBezTo>
                                  <a:pt x="57" y="88"/>
                                  <a:pt x="57" y="88"/>
                                  <a:pt x="57" y="88"/>
                                </a:cubicBezTo>
                                <a:cubicBezTo>
                                  <a:pt x="58" y="88"/>
                                  <a:pt x="82" y="88"/>
                                  <a:pt x="83" y="87"/>
                                </a:cubicBezTo>
                                <a:cubicBezTo>
                                  <a:pt x="85" y="85"/>
                                  <a:pt x="85" y="84"/>
                                  <a:pt x="85" y="82"/>
                                </a:cubicBezTo>
                                <a:cubicBezTo>
                                  <a:pt x="85" y="50"/>
                                  <a:pt x="85" y="50"/>
                                  <a:pt x="85" y="50"/>
                                </a:cubicBezTo>
                                <a:cubicBezTo>
                                  <a:pt x="85" y="49"/>
                                  <a:pt x="85" y="49"/>
                                  <a:pt x="84" y="48"/>
                                </a:cubicBezTo>
                                <a:cubicBezTo>
                                  <a:pt x="84" y="47"/>
                                  <a:pt x="83" y="47"/>
                                  <a:pt x="82" y="47"/>
                                </a:cubicBezTo>
                                <a:close/>
                                <a:moveTo>
                                  <a:pt x="86" y="16"/>
                                </a:moveTo>
                                <a:cubicBezTo>
                                  <a:pt x="85" y="15"/>
                                  <a:pt x="84" y="15"/>
                                  <a:pt x="82" y="15"/>
                                </a:cubicBezTo>
                                <a:cubicBezTo>
                                  <a:pt x="6" y="15"/>
                                  <a:pt x="6" y="15"/>
                                  <a:pt x="6" y="15"/>
                                </a:cubicBezTo>
                                <a:cubicBezTo>
                                  <a:pt x="4" y="15"/>
                                  <a:pt x="3" y="15"/>
                                  <a:pt x="1" y="16"/>
                                </a:cubicBezTo>
                                <a:cubicBezTo>
                                  <a:pt x="0" y="18"/>
                                  <a:pt x="0" y="19"/>
                                  <a:pt x="0" y="21"/>
                                </a:cubicBezTo>
                                <a:cubicBezTo>
                                  <a:pt x="0" y="38"/>
                                  <a:pt x="0" y="38"/>
                                  <a:pt x="0" y="38"/>
                                </a:cubicBezTo>
                                <a:cubicBezTo>
                                  <a:pt x="0" y="40"/>
                                  <a:pt x="1" y="41"/>
                                  <a:pt x="3" y="41"/>
                                </a:cubicBezTo>
                                <a:cubicBezTo>
                                  <a:pt x="35" y="41"/>
                                  <a:pt x="35" y="41"/>
                                  <a:pt x="35" y="41"/>
                                </a:cubicBezTo>
                                <a:cubicBezTo>
                                  <a:pt x="36" y="41"/>
                                  <a:pt x="37" y="41"/>
                                  <a:pt x="37" y="42"/>
                                </a:cubicBezTo>
                                <a:cubicBezTo>
                                  <a:pt x="38" y="43"/>
                                  <a:pt x="38" y="43"/>
                                  <a:pt x="38" y="44"/>
                                </a:cubicBezTo>
                                <a:cubicBezTo>
                                  <a:pt x="38" y="45"/>
                                  <a:pt x="38" y="46"/>
                                  <a:pt x="39" y="46"/>
                                </a:cubicBezTo>
                                <a:cubicBezTo>
                                  <a:pt x="39" y="47"/>
                                  <a:pt x="40" y="47"/>
                                  <a:pt x="41" y="47"/>
                                </a:cubicBezTo>
                                <a:cubicBezTo>
                                  <a:pt x="47" y="47"/>
                                  <a:pt x="47" y="47"/>
                                  <a:pt x="47" y="47"/>
                                </a:cubicBezTo>
                                <a:cubicBezTo>
                                  <a:pt x="48" y="47"/>
                                  <a:pt x="48" y="47"/>
                                  <a:pt x="49" y="46"/>
                                </a:cubicBezTo>
                                <a:cubicBezTo>
                                  <a:pt x="49" y="46"/>
                                  <a:pt x="50" y="45"/>
                                  <a:pt x="50" y="44"/>
                                </a:cubicBezTo>
                                <a:cubicBezTo>
                                  <a:pt x="50" y="43"/>
                                  <a:pt x="50" y="43"/>
                                  <a:pt x="51" y="42"/>
                                </a:cubicBezTo>
                                <a:cubicBezTo>
                                  <a:pt x="51" y="41"/>
                                  <a:pt x="52" y="41"/>
                                  <a:pt x="53" y="41"/>
                                </a:cubicBezTo>
                                <a:cubicBezTo>
                                  <a:pt x="85" y="41"/>
                                  <a:pt x="85" y="41"/>
                                  <a:pt x="85" y="41"/>
                                </a:cubicBezTo>
                                <a:cubicBezTo>
                                  <a:pt x="87" y="41"/>
                                  <a:pt x="88" y="40"/>
                                  <a:pt x="88" y="38"/>
                                </a:cubicBezTo>
                                <a:cubicBezTo>
                                  <a:pt x="88" y="21"/>
                                  <a:pt x="88" y="21"/>
                                  <a:pt x="88" y="21"/>
                                </a:cubicBezTo>
                                <a:cubicBezTo>
                                  <a:pt x="88" y="19"/>
                                  <a:pt x="87" y="18"/>
                                  <a:pt x="86" y="16"/>
                                </a:cubicBezTo>
                                <a:close/>
                                <a:moveTo>
                                  <a:pt x="62" y="4"/>
                                </a:moveTo>
                                <a:cubicBezTo>
                                  <a:pt x="62" y="2"/>
                                  <a:pt x="60" y="0"/>
                                  <a:pt x="57" y="0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ubicBezTo>
                                  <a:pt x="28" y="0"/>
                                  <a:pt x="26" y="2"/>
                                  <a:pt x="26" y="4"/>
                                </a:cubicBezTo>
                                <a:cubicBezTo>
                                  <a:pt x="26" y="6"/>
                                  <a:pt x="26" y="9"/>
                                  <a:pt x="26" y="9"/>
                                </a:cubicBezTo>
                                <a:cubicBezTo>
                                  <a:pt x="62" y="9"/>
                                  <a:pt x="62" y="9"/>
                                  <a:pt x="62" y="9"/>
                                </a:cubicBezTo>
                                <a:cubicBezTo>
                                  <a:pt x="62" y="9"/>
                                  <a:pt x="62" y="6"/>
                                  <a:pt x="62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B3C3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6.25pt;margin-top:416.25pt;height:24.65pt;width:292.55pt;mso-position-vertical-relative:page;z-index:251663360;mso-width-relative:page;mso-height-relative:page;" coordorigin="79513,0" coordsize="3714802,305445" o:gfxdata="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">
                <o:lock v:ext="edit" aspectratio="f"/>
                <v:shape id="文本框 2" o:spid="_x0000_s1026" o:spt="202" type="#_x0000_t202" style="position:absolute;left:262754;top:0;height:305445;width:3531561;" filled="f" stroked="f" coordsize="21600,21600" o:gfxdata="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sbU5CtwAAANoAAAAP&#10;AAAAAAAAAAEAIAAAACIAAABkcnMvZG93bnJldi54bWxQSwECFAAUAAAACACHTuJAMy8FnjsAAAA5&#10;AAAAEAAAAAAAAAABACAAAAAGAQAAZHJzL3NoYXBleG1sLnhtbFBLBQYAAAAABgAGAFsBAACwAwAA&#10;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48768321">
                        <w:pPr>
                          <w:snapToGrid w:val="0"/>
                          <w:jc w:val="left"/>
                          <w:rPr>
                            <w:rFonts w:hint="default" w:ascii="Arial Bold" w:hAnsi="Arial Bold" w:cs="Arial Bold"/>
                            <w:b/>
                            <w:bCs/>
                            <w:color w:val="51555C"/>
                            <w:sz w:val="28"/>
                            <w:szCs w:val="28"/>
                          </w:rPr>
                        </w:pPr>
                        <w:r>
                          <w:rPr>
                            <w:rFonts w:hint="default" w:ascii="Arial Bold" w:hAnsi="Arial Bold" w:cs="Arial Bold"/>
                            <w:b/>
                            <w:bCs/>
                            <w:color w:val="51555C"/>
                            <w:sz w:val="28"/>
                            <w:szCs w:val="28"/>
                          </w:rPr>
                          <w:t>EXPERIENCE</w:t>
                        </w:r>
                      </w:p>
                    </w:txbxContent>
                  </v:textbox>
                </v:shape>
                <v:shape id="Freeform 17" o:spid="_x0000_s1026" o:spt="100" style="position:absolute;left:79513;top:47708;height:180000;width:179163;" fillcolor="#3B3C3F" filled="t" stroked="f" coordsize="88,88" o:gfxdata="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A8ViO8AAAA&#10;2wAAAA8AAAAAAAAAAQAgAAAAIgAAAGRycy9kb3ducmV2LnhtbFBLAQIUABQAAAAIAIdO4kAzLwWe&#10;OwAAADkAAAAQAAAAAAAAAAEAIAAAAAsBAABkcnMvc2hhcGV4bWwueG1sUEsFBgAAAAAGAAYAWwEA&#10;ALUDAAAAAA==&#10;" path="m82,47c59,47,59,47,59,47c58,47,57,47,57,48c56,49,56,49,56,50c56,51,55,52,55,52c54,53,53,53,53,53c35,53,35,53,35,53c34,53,34,53,33,52c32,52,32,51,32,50c32,49,32,49,31,48c31,47,30,47,29,47c6,47,6,47,6,47c5,47,4,47,4,48c3,49,3,49,3,50c3,82,3,82,3,82c3,84,3,85,4,87c6,88,5,88,6,88c57,88,57,88,57,88c58,88,82,88,83,87c85,85,85,84,85,82c85,50,85,50,85,50c85,49,85,49,84,48c84,47,83,47,82,47xm86,16c85,15,84,15,82,15c6,15,6,15,6,15c4,15,3,15,1,16c0,18,0,19,0,21c0,38,0,38,0,38c0,40,1,41,3,41c35,41,35,41,35,41c36,41,37,41,37,42c38,43,38,43,38,44c38,45,38,46,39,46c39,47,40,47,41,47c47,47,47,47,47,47c48,47,48,47,49,46c49,46,50,45,50,44c50,43,50,43,51,42c51,41,52,41,53,41c85,41,85,41,85,41c87,41,88,40,88,38c88,21,88,21,88,21c88,19,87,18,86,16xm62,4c62,2,60,0,57,0c31,0,31,0,31,0c28,0,26,2,26,4c26,6,26,9,26,9c62,9,62,9,62,9c62,9,62,6,62,4xe">
                  <v:path o:connectlocs="166947,96136;120120,96136;116048,98181;114012,102272;111976,106363;107904,108409;71258,108409;67186,106363;65150,102272;63114,98181;59042,96136;12215,96136;8143,98181;6107,102272;6107,167727;8143,177954;12215,180000;116048,180000;168983,177954;173055,167727;173055,102272;171019,98181;166947,96136;175091,32727;166947,30681;12215,30681;2035,32727;0,42954;0,77727;6107,83863;71258,83863;75329,85909;77365,90000;79401,94090;83473,96136;95689,96136;99761,94090;101797,90000;103833,85909;107904,83863;173055,83863;179163,77727;179163,42954;175091,32727;126228,8181;116048,0;63114,0;52934,8181;52934,18409;126228,18409;126228,8181" o:connectangles="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284480</wp:posOffset>
                </wp:positionV>
                <wp:extent cx="3881120" cy="194881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1120" cy="1948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3721925">
                            <w:pPr>
                              <w:spacing w:after="0" w:line="240" w:lineRule="auto"/>
                              <w:rPr>
                                <w:rFonts w:hint="default" w:ascii="Arial" w:hAnsi="Arial" w:cs="Arial"/>
                                <w:b/>
                                <w:bCs w:val="0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 w:val="0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Colegio San Agusin </w:t>
                            </w:r>
                            <w:r>
                              <w:rPr>
                                <w:rFonts w:hint="default" w:ascii="Arial" w:hAnsi="Arial" w:cs="Arial"/>
                                <w:b/>
                                <w:bCs w:val="0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|</w:t>
                            </w:r>
                            <w:r>
                              <w:rPr>
                                <w:rFonts w:hint="default" w:ascii="Arial" w:hAnsi="Arial" w:cs="Arial"/>
                                <w:b/>
                                <w:bCs w:val="0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Bacolod</w:t>
                            </w:r>
                            <w:r>
                              <w:rPr>
                                <w:rFonts w:hint="default" w:ascii="Arial" w:hAnsi="Arial" w:cs="Arial"/>
                                <w:b/>
                                <w:bCs w:val="0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,</w:t>
                            </w:r>
                            <w:r>
                              <w:rPr>
                                <w:rFonts w:hint="default" w:ascii="Arial" w:hAnsi="Arial" w:cs="Arial"/>
                                <w:b/>
                                <w:bCs w:val="0"/>
                                <w:color w:val="000000" w:themeColor="text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cs="Arial"/>
                                <w:b/>
                                <w:bCs w:val="0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Ph</w:t>
                            </w:r>
                          </w:p>
                          <w:p w14:paraId="34C53C10">
                            <w:pPr>
                              <w:spacing w:after="0" w:line="240" w:lineRule="auto"/>
                              <w:jc w:val="left"/>
                              <w:rPr>
                                <w:rFonts w:hint="default" w:ascii="Arial" w:hAnsi="Arial" w:cs="Arial"/>
                                <w:b w:val="0"/>
                                <w:caps/>
                                <w:color w:val="767171" w:themeColor="background2" w:themeShade="80"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caps/>
                                <w:sz w:val="20"/>
                                <w:lang w:val="en-US" w:eastAsia="zh-CN"/>
                              </w:rPr>
                              <w:t>Information technology, Bachelor of science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caps/>
                                <w:sz w:val="20"/>
                                <w:lang w:eastAsia="zh-CN"/>
                              </w:rPr>
                              <w:t xml:space="preserve">              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caps/>
                                <w:color w:val="767171" w:themeColor="background2" w:themeShade="80"/>
                                <w:sz w:val="20"/>
                                <w:lang w:val="en-US" w:eastAsia="zh-CN"/>
                              </w:rPr>
                              <w:t>2012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caps/>
                                <w:color w:val="767171" w:themeColor="background2" w:themeShade="80"/>
                                <w:sz w:val="20"/>
                                <w:lang w:eastAsia="zh-CN"/>
                              </w:rPr>
                              <w:t>-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caps/>
                                <w:color w:val="767171" w:themeColor="background2" w:themeShade="80"/>
                                <w:sz w:val="20"/>
                                <w:lang w:val="en-US" w:eastAsia="zh-CN"/>
                              </w:rPr>
                              <w:t>2016</w:t>
                            </w:r>
                          </w:p>
                          <w:p w14:paraId="27784A2F">
                            <w:pPr>
                              <w:spacing w:after="0" w:line="240" w:lineRule="auto"/>
                              <w:jc w:val="left"/>
                              <w:rPr>
                                <w:rFonts w:hint="default" w:ascii="Arial" w:hAnsi="Arial" w:cs="Arial"/>
                                <w:b w:val="0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color w:val="404040" w:themeColor="text1" w:themeTint="BF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Integrates</w:t>
                            </w:r>
                            <w:r>
                              <w:rPr>
                                <w:rFonts w:hint="default" w:ascii="Arial" w:hAnsi="Arial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information systems</w:t>
                            </w:r>
                            <w:r>
                              <w:rPr>
                                <w:rFonts w:hint="default" w:ascii="Arial" w:hAnsi="Arial"/>
                                <w:color w:val="404040" w:themeColor="text1" w:themeTint="BF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and</w:t>
                            </w:r>
                            <w:r>
                              <w:rPr>
                                <w:rFonts w:hint="default" w:ascii="Arial" w:hAnsi="Arial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management with digital multimedia production. Studies emphasize interactive media design, rich internet applications, 3D visualization, digital audio/video engineering, and the network architectures required for high-fidelity content distribution. Prepares graduates for roles in media technology, creative development, and interactive systems architecture.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0.45pt;margin-top:22.4pt;height:153.45pt;width:305.6pt;z-index:251659264;mso-width-relative:page;mso-height-relative:page;" filled="f" stroked="f" coordsize="21600,21600" o:gfxdata="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vf3drNYA&#10;AAAIAQAADwAAAAAAAAABACAAAAAiAAAAZHJzL2Rvd25yZXYueG1sUEsBAhQAFAAAAAgAh07iQPB1&#10;OyYhAgAAKgQAAA4AAAAAAAAAAQAgAAAAJQEAAGRycy9lMm9Eb2MueG1sUEsFBgAAAAAGAAYAWQEA&#10;ALg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3721925">
                      <w:pPr>
                        <w:spacing w:after="0" w:line="240" w:lineRule="auto"/>
                        <w:rPr>
                          <w:rFonts w:hint="default" w:ascii="Arial" w:hAnsi="Arial" w:cs="Arial"/>
                          <w:b/>
                          <w:bCs w:val="0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 w:val="0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Colegio San Agusin </w:t>
                      </w:r>
                      <w:r>
                        <w:rPr>
                          <w:rFonts w:hint="default" w:ascii="Arial" w:hAnsi="Arial" w:cs="Arial"/>
                          <w:b/>
                          <w:bCs w:val="0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|</w:t>
                      </w:r>
                      <w:r>
                        <w:rPr>
                          <w:rFonts w:hint="default" w:ascii="Arial" w:hAnsi="Arial" w:cs="Arial"/>
                          <w:b/>
                          <w:bCs w:val="0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Bacolod</w:t>
                      </w:r>
                      <w:r>
                        <w:rPr>
                          <w:rFonts w:hint="default" w:ascii="Arial" w:hAnsi="Arial" w:cs="Arial"/>
                          <w:b/>
                          <w:bCs w:val="0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,</w:t>
                      </w:r>
                      <w:r>
                        <w:rPr>
                          <w:rFonts w:hint="default" w:ascii="Arial" w:hAnsi="Arial" w:cs="Arial"/>
                          <w:b/>
                          <w:bCs w:val="0"/>
                          <w:color w:val="000000" w:themeColor="text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Arial" w:hAnsi="Arial" w:cs="Arial"/>
                          <w:b/>
                          <w:bCs w:val="0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Ph</w:t>
                      </w:r>
                    </w:p>
                    <w:p w14:paraId="34C53C10">
                      <w:pPr>
                        <w:spacing w:after="0" w:line="240" w:lineRule="auto"/>
                        <w:jc w:val="left"/>
                        <w:rPr>
                          <w:rFonts w:hint="default" w:ascii="Arial" w:hAnsi="Arial" w:cs="Arial"/>
                          <w:b w:val="0"/>
                          <w:caps/>
                          <w:color w:val="767171" w:themeColor="background2" w:themeShade="80"/>
                          <w:sz w:val="20"/>
                          <w:lang w:val="en-US" w:eastAsia="zh-CN"/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caps/>
                          <w:sz w:val="20"/>
                          <w:lang w:val="en-US" w:eastAsia="zh-CN"/>
                        </w:rPr>
                        <w:t>Information technology, Bachelor of science</w:t>
                      </w:r>
                      <w:r>
                        <w:rPr>
                          <w:rFonts w:hint="default" w:ascii="Arial" w:hAnsi="Arial" w:cs="Arial"/>
                          <w:b w:val="0"/>
                          <w:caps/>
                          <w:sz w:val="20"/>
                          <w:lang w:eastAsia="zh-CN"/>
                        </w:rPr>
                        <w:t xml:space="preserve">              </w:t>
                      </w:r>
                      <w:r>
                        <w:rPr>
                          <w:rFonts w:hint="default" w:ascii="Arial" w:hAnsi="Arial" w:cs="Arial"/>
                          <w:b w:val="0"/>
                          <w:caps/>
                          <w:color w:val="767171" w:themeColor="background2" w:themeShade="80"/>
                          <w:sz w:val="20"/>
                          <w:lang w:val="en-US" w:eastAsia="zh-CN"/>
                        </w:rPr>
                        <w:t>2012</w:t>
                      </w:r>
                      <w:r>
                        <w:rPr>
                          <w:rFonts w:hint="default" w:ascii="Arial" w:hAnsi="Arial" w:cs="Arial"/>
                          <w:b w:val="0"/>
                          <w:caps/>
                          <w:color w:val="767171" w:themeColor="background2" w:themeShade="80"/>
                          <w:sz w:val="20"/>
                          <w:lang w:eastAsia="zh-CN"/>
                        </w:rPr>
                        <w:t>-</w:t>
                      </w:r>
                      <w:r>
                        <w:rPr>
                          <w:rFonts w:hint="default" w:ascii="Arial" w:hAnsi="Arial" w:cs="Arial"/>
                          <w:b w:val="0"/>
                          <w:caps/>
                          <w:color w:val="767171" w:themeColor="background2" w:themeShade="80"/>
                          <w:sz w:val="20"/>
                          <w:lang w:val="en-US" w:eastAsia="zh-CN"/>
                        </w:rPr>
                        <w:t>2016</w:t>
                      </w:r>
                    </w:p>
                    <w:p w14:paraId="27784A2F">
                      <w:pPr>
                        <w:spacing w:after="0" w:line="240" w:lineRule="auto"/>
                        <w:jc w:val="left"/>
                        <w:rPr>
                          <w:rFonts w:hint="default" w:ascii="Arial" w:hAnsi="Arial" w:cs="Arial"/>
                          <w:b w:val="0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color w:val="404040" w:themeColor="text1" w:themeTint="BF"/>
                          <w:sz w:val="18"/>
                          <w:szCs w:val="18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Integrates</w:t>
                      </w:r>
                      <w:r>
                        <w:rPr>
                          <w:rFonts w:hint="default" w:ascii="Arial" w:hAnsi="Arial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information systems</w:t>
                      </w:r>
                      <w:r>
                        <w:rPr>
                          <w:rFonts w:hint="default" w:ascii="Arial" w:hAnsi="Arial"/>
                          <w:color w:val="404040" w:themeColor="text1" w:themeTint="BF"/>
                          <w:sz w:val="18"/>
                          <w:szCs w:val="18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and</w:t>
                      </w:r>
                      <w:r>
                        <w:rPr>
                          <w:rFonts w:hint="default" w:ascii="Arial" w:hAnsi="Arial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management with digital multimedia production. Studies emphasize interactive media design, rich internet applications, 3D visualization, digital audio/video engineering, and the network architectures required for high-fidelity content distribution. Prepares graduates for roles in media technology, creative development, and interactive systems architecture.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63500</wp:posOffset>
                </wp:positionH>
                <wp:positionV relativeFrom="page">
                  <wp:posOffset>5194935</wp:posOffset>
                </wp:positionV>
                <wp:extent cx="3742690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269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7" o:spid="_x0000_s1026" o:spt="20" style="position:absolute;left:0pt;margin-left:5pt;margin-top:409.05pt;height:0pt;width:294.7pt;mso-position-vertical-relative:page;z-index:251668480;mso-width-relative:page;mso-height-relative:page;" filled="f" stroked="t" coordsize="21600,21600" o:gfxdata="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00sTLXAAAACgEAAA8AAAAAAAAAAQAgAAAAIgAAAGRycy9kb3ducmV2LnhtbFBL&#10;AQIUABQAAAAIAIdO4kBZMgFA9wEAANUDAAAOAAAAAAAAAAEAIAAAACYBAABkcnMvZTJvRG9jLnht&#10;bFBLBQYAAAAABgAGAFkBAACPBQAAAAA=&#10;">
                <v:fill on="f" focussize="0,0"/>
                <v:stroke weight="0.5pt" color="#F2F2F2 [305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4412615</wp:posOffset>
                </wp:positionH>
                <wp:positionV relativeFrom="paragraph">
                  <wp:posOffset>5462270</wp:posOffset>
                </wp:positionV>
                <wp:extent cx="2538730" cy="0"/>
                <wp:effectExtent l="0" t="0" r="0" b="0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3858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8" o:spid="_x0000_s1026" o:spt="20" style="position:absolute;left:0pt;margin-left:347.45pt;margin-top:430.1pt;height:0pt;width:199.9pt;z-index:251671552;mso-width-relative:page;mso-height-relative:page;" filled="f" stroked="t" coordsize="21600,21600" o:gfxdata="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Ek/bOPZAAAADAEAAA8AAAAAAAAAAQAgAAAAIgAAAGRycy9kb3ducmV2Lnht&#10;bFBLAQIUABQAAAAIAIdO4kA3z1SZ+AEAANUDAAAOAAAAAAAAAAEAIAAAACgBAABkcnMvZTJvRG9j&#10;LnhtbFBLBQYAAAAABgAGAFkBAACSBQAAAAA=&#10;">
                <v:fill on="f" focussize="0,0"/>
                <v:stroke weight="0.5pt" color="#F2F2F2 [305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4374515</wp:posOffset>
                </wp:positionH>
                <wp:positionV relativeFrom="paragraph">
                  <wp:posOffset>3669030</wp:posOffset>
                </wp:positionV>
                <wp:extent cx="2538730" cy="0"/>
                <wp:effectExtent l="0" t="0" r="0" b="0"/>
                <wp:wrapNone/>
                <wp:docPr id="37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3858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7" o:spid="_x0000_s1026" o:spt="20" style="position:absolute;left:0pt;margin-left:344.45pt;margin-top:288.9pt;height:0pt;width:199.9pt;z-index:251670528;mso-width-relative:page;mso-height-relative:page;" filled="f" stroked="t" coordsize="21600,21600" o:gfxdata="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KiLxqHaAAAADAEAAA8AAAAAAAAAAQAgAAAAIgAAAGRycy9kb3ducmV2Lnht&#10;bFBLAQIUABQAAAAIAIdO4kDTB+Nf9wEAANUDAAAOAAAAAAAAAAEAIAAAACkBAABkcnMvZTJvRG9j&#10;LnhtbFBLBQYAAAAABgAGAFkBAACSBQAAAAA=&#10;">
                <v:fill on="f" focussize="0,0"/>
                <v:stroke weight="0.5pt" color="#F2F2F2 [305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4316095</wp:posOffset>
                </wp:positionH>
                <wp:positionV relativeFrom="page">
                  <wp:posOffset>4277995</wp:posOffset>
                </wp:positionV>
                <wp:extent cx="2734945" cy="2273935"/>
                <wp:effectExtent l="0" t="0" r="0" b="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4878" cy="2273989"/>
                          <a:chOff x="24230" y="0"/>
                          <a:chExt cx="2735512" cy="2274025"/>
                        </a:xfrm>
                      </wpg:grpSpPr>
                      <wpg:grpSp>
                        <wpg:cNvPr id="23" name="组合 23"/>
                        <wpg:cNvGrpSpPr/>
                        <wpg:grpSpPr>
                          <a:xfrm>
                            <a:off x="24230" y="0"/>
                            <a:ext cx="2735512" cy="2274025"/>
                            <a:chOff x="889510" y="13397"/>
                            <a:chExt cx="2736378" cy="2275988"/>
                          </a:xfrm>
                        </wpg:grpSpPr>
                        <wps:wsp>
                          <wps:cNvPr id="2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89510" y="403639"/>
                              <a:ext cx="2736378" cy="188574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2CD0031D">
                                <w:pPr>
                                  <w:jc w:val="left"/>
                                  <w:rPr>
                                    <w:rFonts w:hint="default" w:ascii="Arial" w:hAnsi="Arial" w:cs="Arial"/>
                                    <w:color w:val="404040" w:themeColor="text1" w:themeTint="BF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Arial" w:hAnsi="Arial" w:cs="Arial"/>
                                    <w:color w:val="404040" w:themeColor="text1" w:themeTint="BF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Highly motivated </w:t>
                                </w:r>
                                <w:r>
                                  <w:rPr>
                                    <w:rFonts w:hint="default" w:ascii="Arial" w:hAnsi="Arial" w:cs="Arial"/>
                                    <w:color w:val="404040" w:themeColor="text1" w:themeTint="BF"/>
                                    <w:lang w:val="en-US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Creative Design Artist </w:t>
                                </w:r>
                                <w:r>
                                  <w:rPr>
                                    <w:rFonts w:hint="default" w:ascii="Arial" w:hAnsi="Arial" w:cs="Arial"/>
                                    <w:color w:val="404040" w:themeColor="text1" w:themeTint="BF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with extensive customer service and </w:t>
                                </w:r>
                                <w:r>
                                  <w:rPr>
                                    <w:rFonts w:hint="default" w:ascii="Arial" w:hAnsi="Arial" w:cs="Arial"/>
                                    <w:color w:val="404040" w:themeColor="text1" w:themeTint="BF"/>
                                    <w:lang w:val="en-US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professional photo/video </w:t>
                                </w:r>
                                <w:r>
                                  <w:rPr>
                                    <w:rFonts w:hint="default" w:ascii="Arial" w:hAnsi="Arial" w:cs="Arial"/>
                                    <w:color w:val="404040" w:themeColor="text1" w:themeTint="BF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experience. </w:t>
                                </w:r>
                              </w:p>
                              <w:p w14:paraId="6F691660">
                                <w:pPr>
                                  <w:jc w:val="left"/>
                                  <w:rPr>
                                    <w:rFonts w:hint="default" w:ascii="Arial" w:hAnsi="Arial" w:cs="Arial"/>
                                    <w:color w:val="404040" w:themeColor="text1" w:themeTint="BF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</w:p>
                              <w:p w14:paraId="5EE098EE">
                                <w:pPr>
                                  <w:jc w:val="left"/>
                                  <w:rPr>
                                    <w:rFonts w:hint="default" w:ascii="Arial" w:hAnsi="Arial" w:cs="Arial"/>
                                    <w:color w:val="404040" w:themeColor="text1" w:themeTint="BF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Arial" w:hAnsi="Arial" w:cs="Arial"/>
                                    <w:color w:val="404040" w:themeColor="text1" w:themeTint="BF"/>
                                    <w:lang w:val="en-US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P</w:t>
                                </w:r>
                                <w:r>
                                  <w:rPr>
                                    <w:rFonts w:hint="default" w:ascii="Arial" w:hAnsi="Arial" w:cs="Arial"/>
                                    <w:color w:val="404040" w:themeColor="text1" w:themeTint="BF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ro</w:t>
                                </w:r>
                                <w:r>
                                  <w:rPr>
                                    <w:rFonts w:hint="default" w:ascii="Arial" w:hAnsi="Arial" w:cs="Arial"/>
                                    <w:color w:val="404040" w:themeColor="text1" w:themeTint="BF"/>
                                    <w:lang w:val="en-US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ven</w:t>
                                </w:r>
                                <w:r>
                                  <w:rPr>
                                    <w:rFonts w:hint="default" w:ascii="Arial" w:hAnsi="Arial" w:cs="Arial"/>
                                    <w:color w:val="404040" w:themeColor="text1" w:themeTint="BF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 track record of </w:t>
                                </w:r>
                                <w:r>
                                  <w:rPr>
                                    <w:rFonts w:hint="default" w:ascii="Arial" w:hAnsi="Arial" w:cs="Arial"/>
                                    <w:color w:val="404040" w:themeColor="text1" w:themeTint="BF"/>
                                    <w:lang w:val="en-US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Wedding and Corporate Events. I</w:t>
                                </w:r>
                                <w:r>
                                  <w:rPr>
                                    <w:rFonts w:hint="default" w:ascii="Arial" w:hAnsi="Arial" w:cs="Arial"/>
                                    <w:color w:val="404040" w:themeColor="text1" w:themeTint="BF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mproving by experience and elevating </w:t>
                                </w:r>
                                <w:r>
                                  <w:rPr>
                                    <w:rFonts w:hint="default" w:ascii="Arial" w:hAnsi="Arial" w:cs="Arial"/>
                                    <w:color w:val="404040" w:themeColor="text1" w:themeTint="BF"/>
                                    <w:lang w:val="en-US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career</w:t>
                                </w:r>
                                <w:r>
                                  <w:rPr>
                                    <w:rFonts w:hint="default" w:ascii="Arial" w:hAnsi="Arial" w:cs="Arial"/>
                                    <w:color w:val="404040" w:themeColor="text1" w:themeTint="BF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 profile with target market. </w:t>
                                </w:r>
                              </w:p>
                              <w:p w14:paraId="412C5558">
                                <w:pPr>
                                  <w:rPr>
                                    <w:rFonts w:hint="defaul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93938" y="13397"/>
                              <a:ext cx="1949248" cy="30570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325E5481">
                                <w:pPr>
                                  <w:snapToGrid w:val="0"/>
                                  <w:rPr>
                                    <w:rFonts w:hint="default" w:ascii="Arial Bold" w:hAnsi="Arial Bold" w:cs="Arial Bold"/>
                                    <w:b/>
                                    <w:bCs w:val="0"/>
                                    <w:caps/>
                                    <w:color w:val="51555C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default" w:ascii="Arial Bold" w:hAnsi="Arial Bold" w:cs="Arial Bold"/>
                                    <w:b/>
                                    <w:bCs w:val="0"/>
                                    <w:caps/>
                                    <w:color w:val="51555C"/>
                                    <w:sz w:val="28"/>
                                    <w:szCs w:val="28"/>
                                  </w:rPr>
                                  <w:t>About me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55" name="Freeform 5"/>
                        <wps:cNvSpPr>
                          <a:spLocks noChangeAspect="1" noEditPoints="1"/>
                        </wps:cNvSpPr>
                        <wps:spPr bwMode="auto">
                          <a:xfrm>
                            <a:off x="120770" y="60385"/>
                            <a:ext cx="184330" cy="180000"/>
                          </a:xfrm>
                          <a:custGeom>
                            <a:avLst/>
                            <a:gdLst>
                              <a:gd name="T0" fmla="*/ 0 w 123"/>
                              <a:gd name="T1" fmla="*/ 105 h 120"/>
                              <a:gd name="T2" fmla="*/ 11 w 123"/>
                              <a:gd name="T3" fmla="*/ 89 h 120"/>
                              <a:gd name="T4" fmla="*/ 41 w 123"/>
                              <a:gd name="T5" fmla="*/ 80 h 120"/>
                              <a:gd name="T6" fmla="*/ 43 w 123"/>
                              <a:gd name="T7" fmla="*/ 97 h 120"/>
                              <a:gd name="T8" fmla="*/ 61 w 123"/>
                              <a:gd name="T9" fmla="*/ 114 h 120"/>
                              <a:gd name="T10" fmla="*/ 79 w 123"/>
                              <a:gd name="T11" fmla="*/ 98 h 120"/>
                              <a:gd name="T12" fmla="*/ 82 w 123"/>
                              <a:gd name="T13" fmla="*/ 80 h 120"/>
                              <a:gd name="T14" fmla="*/ 106 w 123"/>
                              <a:gd name="T15" fmla="*/ 87 h 120"/>
                              <a:gd name="T16" fmla="*/ 120 w 123"/>
                              <a:gd name="T17" fmla="*/ 98 h 120"/>
                              <a:gd name="T18" fmla="*/ 123 w 123"/>
                              <a:gd name="T19" fmla="*/ 116 h 120"/>
                              <a:gd name="T20" fmla="*/ 120 w 123"/>
                              <a:gd name="T21" fmla="*/ 120 h 120"/>
                              <a:gd name="T22" fmla="*/ 3 w 123"/>
                              <a:gd name="T23" fmla="*/ 119 h 120"/>
                              <a:gd name="T24" fmla="*/ 0 w 123"/>
                              <a:gd name="T25" fmla="*/ 111 h 120"/>
                              <a:gd name="T26" fmla="*/ 60 w 123"/>
                              <a:gd name="T27" fmla="*/ 0 h 120"/>
                              <a:gd name="T28" fmla="*/ 32 w 123"/>
                              <a:gd name="T29" fmla="*/ 21 h 120"/>
                              <a:gd name="T30" fmla="*/ 31 w 123"/>
                              <a:gd name="T31" fmla="*/ 34 h 120"/>
                              <a:gd name="T32" fmla="*/ 32 w 123"/>
                              <a:gd name="T33" fmla="*/ 50 h 120"/>
                              <a:gd name="T34" fmla="*/ 38 w 123"/>
                              <a:gd name="T35" fmla="*/ 61 h 120"/>
                              <a:gd name="T36" fmla="*/ 68 w 123"/>
                              <a:gd name="T37" fmla="*/ 73 h 120"/>
                              <a:gd name="T38" fmla="*/ 86 w 123"/>
                              <a:gd name="T39" fmla="*/ 54 h 120"/>
                              <a:gd name="T40" fmla="*/ 90 w 123"/>
                              <a:gd name="T41" fmla="*/ 49 h 120"/>
                              <a:gd name="T42" fmla="*/ 89 w 123"/>
                              <a:gd name="T43" fmla="*/ 34 h 120"/>
                              <a:gd name="T44" fmla="*/ 89 w 123"/>
                              <a:gd name="T45" fmla="*/ 30 h 120"/>
                              <a:gd name="T46" fmla="*/ 74 w 123"/>
                              <a:gd name="T47" fmla="*/ 3 h 120"/>
                              <a:gd name="T48" fmla="*/ 41 w 123"/>
                              <a:gd name="T49" fmla="*/ 41 h 120"/>
                              <a:gd name="T50" fmla="*/ 39 w 123"/>
                              <a:gd name="T51" fmla="*/ 29 h 120"/>
                              <a:gd name="T52" fmla="*/ 47 w 123"/>
                              <a:gd name="T53" fmla="*/ 22 h 120"/>
                              <a:gd name="T54" fmla="*/ 50 w 123"/>
                              <a:gd name="T55" fmla="*/ 21 h 120"/>
                              <a:gd name="T56" fmla="*/ 76 w 123"/>
                              <a:gd name="T57" fmla="*/ 33 h 120"/>
                              <a:gd name="T58" fmla="*/ 79 w 123"/>
                              <a:gd name="T59" fmla="*/ 41 h 120"/>
                              <a:gd name="T60" fmla="*/ 83 w 123"/>
                              <a:gd name="T61" fmla="*/ 38 h 120"/>
                              <a:gd name="T62" fmla="*/ 83 w 123"/>
                              <a:gd name="T63" fmla="*/ 45 h 120"/>
                              <a:gd name="T64" fmla="*/ 80 w 123"/>
                              <a:gd name="T65" fmla="*/ 49 h 120"/>
                              <a:gd name="T66" fmla="*/ 63 w 123"/>
                              <a:gd name="T67" fmla="*/ 66 h 120"/>
                              <a:gd name="T68" fmla="*/ 45 w 123"/>
                              <a:gd name="T69" fmla="*/ 58 h 120"/>
                              <a:gd name="T70" fmla="*/ 39 w 123"/>
                              <a:gd name="T71" fmla="*/ 47 h 120"/>
                              <a:gd name="T72" fmla="*/ 36 w 123"/>
                              <a:gd name="T73" fmla="*/ 40 h 120"/>
                              <a:gd name="T74" fmla="*/ 41 w 123"/>
                              <a:gd name="T75" fmla="*/ 41 h 120"/>
                              <a:gd name="T76" fmla="*/ 57 w 123"/>
                              <a:gd name="T77" fmla="*/ 91 h 120"/>
                              <a:gd name="T78" fmla="*/ 52 w 123"/>
                              <a:gd name="T79" fmla="*/ 105 h 120"/>
                              <a:gd name="T80" fmla="*/ 62 w 123"/>
                              <a:gd name="T81" fmla="*/ 111 h 120"/>
                              <a:gd name="T82" fmla="*/ 68 w 123"/>
                              <a:gd name="T83" fmla="*/ 104 h 120"/>
                              <a:gd name="T84" fmla="*/ 63 w 123"/>
                              <a:gd name="T85" fmla="*/ 91 h 120"/>
                              <a:gd name="T86" fmla="*/ 65 w 123"/>
                              <a:gd name="T87" fmla="*/ 81 h 120"/>
                              <a:gd name="T88" fmla="*/ 56 w 123"/>
                              <a:gd name="T89" fmla="*/ 80 h 120"/>
                              <a:gd name="T90" fmla="*/ 52 w 123"/>
                              <a:gd name="T91" fmla="*/ 84 h 1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123" h="120">
                                <a:moveTo>
                                  <a:pt x="0" y="108"/>
                                </a:moveTo>
                                <a:cubicBezTo>
                                  <a:pt x="0" y="107"/>
                                  <a:pt x="0" y="106"/>
                                  <a:pt x="0" y="105"/>
                                </a:cubicBezTo>
                                <a:cubicBezTo>
                                  <a:pt x="1" y="100"/>
                                  <a:pt x="3" y="97"/>
                                  <a:pt x="5" y="94"/>
                                </a:cubicBezTo>
                                <a:cubicBezTo>
                                  <a:pt x="7" y="92"/>
                                  <a:pt x="9" y="90"/>
                                  <a:pt x="11" y="89"/>
                                </a:cubicBezTo>
                                <a:cubicBezTo>
                                  <a:pt x="17" y="86"/>
                                  <a:pt x="24" y="84"/>
                                  <a:pt x="30" y="83"/>
                                </a:cubicBezTo>
                                <a:cubicBezTo>
                                  <a:pt x="34" y="82"/>
                                  <a:pt x="37" y="81"/>
                                  <a:pt x="41" y="80"/>
                                </a:cubicBezTo>
                                <a:cubicBezTo>
                                  <a:pt x="41" y="81"/>
                                  <a:pt x="41" y="81"/>
                                  <a:pt x="41" y="82"/>
                                </a:cubicBezTo>
                                <a:cubicBezTo>
                                  <a:pt x="40" y="86"/>
                                  <a:pt x="41" y="92"/>
                                  <a:pt x="43" y="97"/>
                                </a:cubicBezTo>
                                <a:cubicBezTo>
                                  <a:pt x="46" y="102"/>
                                  <a:pt x="50" y="106"/>
                                  <a:pt x="55" y="110"/>
                                </a:cubicBezTo>
                                <a:cubicBezTo>
                                  <a:pt x="57" y="111"/>
                                  <a:pt x="59" y="112"/>
                                  <a:pt x="61" y="114"/>
                                </a:cubicBezTo>
                                <a:cubicBezTo>
                                  <a:pt x="61" y="114"/>
                                  <a:pt x="61" y="114"/>
                                  <a:pt x="62" y="114"/>
                                </a:cubicBezTo>
                                <a:cubicBezTo>
                                  <a:pt x="69" y="110"/>
                                  <a:pt x="75" y="105"/>
                                  <a:pt x="79" y="98"/>
                                </a:cubicBezTo>
                                <a:cubicBezTo>
                                  <a:pt x="82" y="93"/>
                                  <a:pt x="83" y="87"/>
                                  <a:pt x="82" y="82"/>
                                </a:cubicBezTo>
                                <a:cubicBezTo>
                                  <a:pt x="82" y="82"/>
                                  <a:pt x="82" y="81"/>
                                  <a:pt x="82" y="80"/>
                                </a:cubicBezTo>
                                <a:cubicBezTo>
                                  <a:pt x="83" y="81"/>
                                  <a:pt x="85" y="81"/>
                                  <a:pt x="87" y="82"/>
                                </a:cubicBezTo>
                                <a:cubicBezTo>
                                  <a:pt x="93" y="83"/>
                                  <a:pt x="100" y="84"/>
                                  <a:pt x="106" y="87"/>
                                </a:cubicBezTo>
                                <a:cubicBezTo>
                                  <a:pt x="109" y="88"/>
                                  <a:pt x="112" y="90"/>
                                  <a:pt x="115" y="92"/>
                                </a:cubicBezTo>
                                <a:cubicBezTo>
                                  <a:pt x="117" y="94"/>
                                  <a:pt x="119" y="96"/>
                                  <a:pt x="120" y="98"/>
                                </a:cubicBezTo>
                                <a:cubicBezTo>
                                  <a:pt x="122" y="101"/>
                                  <a:pt x="123" y="106"/>
                                  <a:pt x="123" y="111"/>
                                </a:cubicBezTo>
                                <a:cubicBezTo>
                                  <a:pt x="123" y="112"/>
                                  <a:pt x="123" y="114"/>
                                  <a:pt x="123" y="116"/>
                                </a:cubicBezTo>
                                <a:cubicBezTo>
                                  <a:pt x="122" y="117"/>
                                  <a:pt x="122" y="118"/>
                                  <a:pt x="120" y="119"/>
                                </a:cubicBezTo>
                                <a:cubicBezTo>
                                  <a:pt x="120" y="119"/>
                                  <a:pt x="120" y="119"/>
                                  <a:pt x="120" y="120"/>
                                </a:cubicBezTo>
                                <a:cubicBezTo>
                                  <a:pt x="81" y="120"/>
                                  <a:pt x="42" y="120"/>
                                  <a:pt x="3" y="120"/>
                                </a:cubicBezTo>
                                <a:cubicBezTo>
                                  <a:pt x="3" y="119"/>
                                  <a:pt x="3" y="119"/>
                                  <a:pt x="3" y="119"/>
                                </a:cubicBezTo>
                                <a:cubicBezTo>
                                  <a:pt x="1" y="118"/>
                                  <a:pt x="1" y="117"/>
                                  <a:pt x="0" y="115"/>
                                </a:cubicBezTo>
                                <a:cubicBezTo>
                                  <a:pt x="0" y="113"/>
                                  <a:pt x="0" y="112"/>
                                  <a:pt x="0" y="111"/>
                                </a:cubicBezTo>
                                <a:cubicBezTo>
                                  <a:pt x="0" y="111"/>
                                  <a:pt x="0" y="110"/>
                                  <a:pt x="0" y="108"/>
                                </a:cubicBezTo>
                                <a:close/>
                                <a:moveTo>
                                  <a:pt x="60" y="0"/>
                                </a:moveTo>
                                <a:cubicBezTo>
                                  <a:pt x="55" y="0"/>
                                  <a:pt x="50" y="1"/>
                                  <a:pt x="47" y="2"/>
                                </a:cubicBezTo>
                                <a:cubicBezTo>
                                  <a:pt x="38" y="6"/>
                                  <a:pt x="34" y="13"/>
                                  <a:pt x="32" y="21"/>
                                </a:cubicBezTo>
                                <a:cubicBezTo>
                                  <a:pt x="31" y="25"/>
                                  <a:pt x="31" y="29"/>
                                  <a:pt x="32" y="33"/>
                                </a:cubicBezTo>
                                <a:cubicBezTo>
                                  <a:pt x="32" y="33"/>
                                  <a:pt x="32" y="33"/>
                                  <a:pt x="31" y="34"/>
                                </a:cubicBezTo>
                                <a:cubicBezTo>
                                  <a:pt x="29" y="36"/>
                                  <a:pt x="28" y="41"/>
                                  <a:pt x="29" y="45"/>
                                </a:cubicBezTo>
                                <a:cubicBezTo>
                                  <a:pt x="30" y="48"/>
                                  <a:pt x="31" y="49"/>
                                  <a:pt x="32" y="50"/>
                                </a:cubicBezTo>
                                <a:cubicBezTo>
                                  <a:pt x="33" y="51"/>
                                  <a:pt x="33" y="51"/>
                                  <a:pt x="33" y="52"/>
                                </a:cubicBezTo>
                                <a:cubicBezTo>
                                  <a:pt x="35" y="55"/>
                                  <a:pt x="36" y="58"/>
                                  <a:pt x="38" y="61"/>
                                </a:cubicBezTo>
                                <a:cubicBezTo>
                                  <a:pt x="39" y="65"/>
                                  <a:pt x="41" y="66"/>
                                  <a:pt x="44" y="69"/>
                                </a:cubicBezTo>
                                <a:cubicBezTo>
                                  <a:pt x="51" y="74"/>
                                  <a:pt x="59" y="76"/>
                                  <a:pt x="68" y="73"/>
                                </a:cubicBezTo>
                                <a:cubicBezTo>
                                  <a:pt x="73" y="71"/>
                                  <a:pt x="78" y="68"/>
                                  <a:pt x="81" y="64"/>
                                </a:cubicBezTo>
                                <a:cubicBezTo>
                                  <a:pt x="83" y="60"/>
                                  <a:pt x="85" y="57"/>
                                  <a:pt x="86" y="54"/>
                                </a:cubicBezTo>
                                <a:cubicBezTo>
                                  <a:pt x="87" y="52"/>
                                  <a:pt x="87" y="51"/>
                                  <a:pt x="89" y="49"/>
                                </a:cubicBezTo>
                                <a:cubicBezTo>
                                  <a:pt x="89" y="49"/>
                                  <a:pt x="89" y="49"/>
                                  <a:pt x="90" y="49"/>
                                </a:cubicBezTo>
                                <a:cubicBezTo>
                                  <a:pt x="91" y="46"/>
                                  <a:pt x="92" y="44"/>
                                  <a:pt x="92" y="41"/>
                                </a:cubicBezTo>
                                <a:cubicBezTo>
                                  <a:pt x="92" y="38"/>
                                  <a:pt x="91" y="35"/>
                                  <a:pt x="89" y="34"/>
                                </a:cubicBezTo>
                                <a:cubicBezTo>
                                  <a:pt x="89" y="33"/>
                                  <a:pt x="89" y="33"/>
                                  <a:pt x="89" y="33"/>
                                </a:cubicBezTo>
                                <a:cubicBezTo>
                                  <a:pt x="89" y="32"/>
                                  <a:pt x="89" y="31"/>
                                  <a:pt x="89" y="30"/>
                                </a:cubicBezTo>
                                <a:cubicBezTo>
                                  <a:pt x="89" y="25"/>
                                  <a:pt x="89" y="20"/>
                                  <a:pt x="87" y="17"/>
                                </a:cubicBezTo>
                                <a:cubicBezTo>
                                  <a:pt x="84" y="10"/>
                                  <a:pt x="80" y="6"/>
                                  <a:pt x="74" y="3"/>
                                </a:cubicBezTo>
                                <a:cubicBezTo>
                                  <a:pt x="71" y="1"/>
                                  <a:pt x="65" y="0"/>
                                  <a:pt x="60" y="0"/>
                                </a:cubicBezTo>
                                <a:close/>
                                <a:moveTo>
                                  <a:pt x="41" y="41"/>
                                </a:moveTo>
                                <a:cubicBezTo>
                                  <a:pt x="41" y="39"/>
                                  <a:pt x="40" y="37"/>
                                  <a:pt x="40" y="35"/>
                                </a:cubicBezTo>
                                <a:cubicBezTo>
                                  <a:pt x="40" y="34"/>
                                  <a:pt x="40" y="32"/>
                                  <a:pt x="39" y="29"/>
                                </a:cubicBezTo>
                                <a:cubicBezTo>
                                  <a:pt x="39" y="29"/>
                                  <a:pt x="39" y="29"/>
                                  <a:pt x="39" y="29"/>
                                </a:cubicBezTo>
                                <a:cubicBezTo>
                                  <a:pt x="41" y="26"/>
                                  <a:pt x="44" y="24"/>
                                  <a:pt x="47" y="22"/>
                                </a:cubicBezTo>
                                <a:cubicBezTo>
                                  <a:pt x="48" y="21"/>
                                  <a:pt x="49" y="21"/>
                                  <a:pt x="50" y="21"/>
                                </a:cubicBezTo>
                                <a:cubicBezTo>
                                  <a:pt x="50" y="21"/>
                                  <a:pt x="50" y="21"/>
                                  <a:pt x="50" y="21"/>
                                </a:cubicBezTo>
                                <a:cubicBezTo>
                                  <a:pt x="54" y="25"/>
                                  <a:pt x="58" y="28"/>
                                  <a:pt x="64" y="30"/>
                                </a:cubicBezTo>
                                <a:cubicBezTo>
                                  <a:pt x="68" y="31"/>
                                  <a:pt x="71" y="32"/>
                                  <a:pt x="76" y="33"/>
                                </a:cubicBezTo>
                                <a:cubicBezTo>
                                  <a:pt x="77" y="33"/>
                                  <a:pt x="79" y="33"/>
                                  <a:pt x="81" y="33"/>
                                </a:cubicBezTo>
                                <a:cubicBezTo>
                                  <a:pt x="80" y="35"/>
                                  <a:pt x="79" y="38"/>
                                  <a:pt x="79" y="41"/>
                                </a:cubicBezTo>
                                <a:cubicBezTo>
                                  <a:pt x="79" y="40"/>
                                  <a:pt x="80" y="40"/>
                                  <a:pt x="80" y="39"/>
                                </a:cubicBezTo>
                                <a:cubicBezTo>
                                  <a:pt x="81" y="38"/>
                                  <a:pt x="82" y="38"/>
                                  <a:pt x="83" y="38"/>
                                </a:cubicBezTo>
                                <a:cubicBezTo>
                                  <a:pt x="84" y="38"/>
                                  <a:pt x="84" y="39"/>
                                  <a:pt x="84" y="40"/>
                                </a:cubicBezTo>
                                <a:cubicBezTo>
                                  <a:pt x="84" y="42"/>
                                  <a:pt x="84" y="43"/>
                                  <a:pt x="83" y="45"/>
                                </a:cubicBezTo>
                                <a:cubicBezTo>
                                  <a:pt x="82" y="45"/>
                                  <a:pt x="82" y="46"/>
                                  <a:pt x="81" y="47"/>
                                </a:cubicBezTo>
                                <a:cubicBezTo>
                                  <a:pt x="81" y="48"/>
                                  <a:pt x="80" y="48"/>
                                  <a:pt x="80" y="49"/>
                                </a:cubicBezTo>
                                <a:cubicBezTo>
                                  <a:pt x="78" y="52"/>
                                  <a:pt x="77" y="55"/>
                                  <a:pt x="75" y="58"/>
                                </a:cubicBezTo>
                                <a:cubicBezTo>
                                  <a:pt x="72" y="64"/>
                                  <a:pt x="69" y="65"/>
                                  <a:pt x="63" y="66"/>
                                </a:cubicBezTo>
                                <a:cubicBezTo>
                                  <a:pt x="58" y="67"/>
                                  <a:pt x="53" y="66"/>
                                  <a:pt x="50" y="64"/>
                                </a:cubicBezTo>
                                <a:cubicBezTo>
                                  <a:pt x="48" y="63"/>
                                  <a:pt x="46" y="61"/>
                                  <a:pt x="45" y="58"/>
                                </a:cubicBezTo>
                                <a:cubicBezTo>
                                  <a:pt x="43" y="55"/>
                                  <a:pt x="42" y="51"/>
                                  <a:pt x="40" y="49"/>
                                </a:cubicBezTo>
                                <a:cubicBezTo>
                                  <a:pt x="40" y="48"/>
                                  <a:pt x="40" y="48"/>
                                  <a:pt x="39" y="47"/>
                                </a:cubicBezTo>
                                <a:cubicBezTo>
                                  <a:pt x="38" y="46"/>
                                  <a:pt x="37" y="44"/>
                                  <a:pt x="36" y="42"/>
                                </a:cubicBezTo>
                                <a:cubicBezTo>
                                  <a:pt x="36" y="41"/>
                                  <a:pt x="36" y="41"/>
                                  <a:pt x="36" y="40"/>
                                </a:cubicBezTo>
                                <a:cubicBezTo>
                                  <a:pt x="37" y="38"/>
                                  <a:pt x="39" y="37"/>
                                  <a:pt x="40" y="39"/>
                                </a:cubicBezTo>
                                <a:cubicBezTo>
                                  <a:pt x="40" y="39"/>
                                  <a:pt x="41" y="40"/>
                                  <a:pt x="41" y="41"/>
                                </a:cubicBezTo>
                                <a:close/>
                                <a:moveTo>
                                  <a:pt x="58" y="91"/>
                                </a:moveTo>
                                <a:cubicBezTo>
                                  <a:pt x="57" y="91"/>
                                  <a:pt x="57" y="91"/>
                                  <a:pt x="57" y="91"/>
                                </a:cubicBezTo>
                                <a:cubicBezTo>
                                  <a:pt x="56" y="95"/>
                                  <a:pt x="54" y="100"/>
                                  <a:pt x="52" y="104"/>
                                </a:cubicBezTo>
                                <a:cubicBezTo>
                                  <a:pt x="52" y="105"/>
                                  <a:pt x="52" y="105"/>
                                  <a:pt x="52" y="105"/>
                                </a:cubicBezTo>
                                <a:cubicBezTo>
                                  <a:pt x="54" y="107"/>
                                  <a:pt x="56" y="109"/>
                                  <a:pt x="58" y="111"/>
                                </a:cubicBezTo>
                                <a:cubicBezTo>
                                  <a:pt x="60" y="112"/>
                                  <a:pt x="60" y="112"/>
                                  <a:pt x="62" y="111"/>
                                </a:cubicBezTo>
                                <a:cubicBezTo>
                                  <a:pt x="64" y="109"/>
                                  <a:pt x="66" y="107"/>
                                  <a:pt x="68" y="105"/>
                                </a:cubicBezTo>
                                <a:cubicBezTo>
                                  <a:pt x="68" y="104"/>
                                  <a:pt x="68" y="104"/>
                                  <a:pt x="68" y="104"/>
                                </a:cubicBezTo>
                                <a:cubicBezTo>
                                  <a:pt x="66" y="100"/>
                                  <a:pt x="65" y="96"/>
                                  <a:pt x="63" y="91"/>
                                </a:cubicBezTo>
                                <a:cubicBezTo>
                                  <a:pt x="63" y="91"/>
                                  <a:pt x="63" y="91"/>
                                  <a:pt x="63" y="91"/>
                                </a:cubicBezTo>
                                <a:cubicBezTo>
                                  <a:pt x="65" y="89"/>
                                  <a:pt x="67" y="87"/>
                                  <a:pt x="68" y="84"/>
                                </a:cubicBezTo>
                                <a:cubicBezTo>
                                  <a:pt x="67" y="83"/>
                                  <a:pt x="66" y="82"/>
                                  <a:pt x="65" y="81"/>
                                </a:cubicBezTo>
                                <a:cubicBezTo>
                                  <a:pt x="64" y="80"/>
                                  <a:pt x="64" y="80"/>
                                  <a:pt x="64" y="80"/>
                                </a:cubicBezTo>
                                <a:cubicBezTo>
                                  <a:pt x="61" y="80"/>
                                  <a:pt x="59" y="80"/>
                                  <a:pt x="56" y="80"/>
                                </a:cubicBezTo>
                                <a:cubicBezTo>
                                  <a:pt x="56" y="81"/>
                                  <a:pt x="56" y="81"/>
                                  <a:pt x="56" y="81"/>
                                </a:cubicBezTo>
                                <a:cubicBezTo>
                                  <a:pt x="54" y="82"/>
                                  <a:pt x="53" y="83"/>
                                  <a:pt x="52" y="84"/>
                                </a:cubicBezTo>
                                <a:cubicBezTo>
                                  <a:pt x="53" y="87"/>
                                  <a:pt x="55" y="89"/>
                                  <a:pt x="58" y="9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B3C3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9" o:spid="_x0000_s1026" o:spt="203" style="position:absolute;left:0pt;margin-left:339.85pt;margin-top:336.85pt;height:179.05pt;width:215.35pt;mso-position-vertical-relative:page;z-index:251672576;mso-width-relative:page;mso-height-relative:page;" coordorigin="24230,0" coordsize="2735512,2274025" o:gfxdata="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">
                <o:lock v:ext="edit" aspectratio="f"/>
                <v:group id="组合 23" o:spid="_x0000_s1026" o:spt="203" style="position:absolute;left:24230;top:0;height:2274025;width:2735512;" coordorigin="889510,13397" coordsize="2736378,2275988" o:gfxdata="UEsDBAoAAAAAAIdO4kAAAAAAAAAAAAAAAAAEAAAAZHJzL1BLAwQUAAAACACHTuJAzLDF37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tkc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LDF3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2" o:spid="_x0000_s1026" o:spt="202" type="#_x0000_t202" style="position:absolute;left:889510;top:403639;height:1885746;width:2736378;" filled="f" stroked="f" coordsize="21600,21600" o:gfxdata="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Of4ibsAAADb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 w14:paraId="2CD0031D">
                          <w:pPr>
                            <w:jc w:val="left"/>
                            <w:rPr>
                              <w:rFonts w:hint="default" w:ascii="Arial" w:hAnsi="Arial" w:cs="Arial"/>
                              <w:color w:val="404040" w:themeColor="text1" w:themeTint="BF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Arial" w:hAnsi="Arial" w:cs="Arial"/>
                              <w:color w:val="404040" w:themeColor="text1" w:themeTint="BF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Highly motivated </w:t>
                          </w:r>
                          <w:r>
                            <w:rPr>
                              <w:rFonts w:hint="default" w:ascii="Arial" w:hAnsi="Arial" w:cs="Arial"/>
                              <w:color w:val="404040" w:themeColor="text1" w:themeTint="BF"/>
                              <w:lang w:val="en-US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Creative Design Artist </w:t>
                          </w:r>
                          <w:r>
                            <w:rPr>
                              <w:rFonts w:hint="default" w:ascii="Arial" w:hAnsi="Arial" w:cs="Arial"/>
                              <w:color w:val="404040" w:themeColor="text1" w:themeTint="BF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with extensive customer service and </w:t>
                          </w:r>
                          <w:r>
                            <w:rPr>
                              <w:rFonts w:hint="default" w:ascii="Arial" w:hAnsi="Arial" w:cs="Arial"/>
                              <w:color w:val="404040" w:themeColor="text1" w:themeTint="BF"/>
                              <w:lang w:val="en-US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professional photo/video </w:t>
                          </w:r>
                          <w:r>
                            <w:rPr>
                              <w:rFonts w:hint="default" w:ascii="Arial" w:hAnsi="Arial" w:cs="Arial"/>
                              <w:color w:val="404040" w:themeColor="text1" w:themeTint="BF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experience. </w:t>
                          </w:r>
                        </w:p>
                        <w:p w14:paraId="6F691660">
                          <w:pPr>
                            <w:jc w:val="left"/>
                            <w:rPr>
                              <w:rFonts w:hint="default" w:ascii="Arial" w:hAnsi="Arial" w:cs="Arial"/>
                              <w:color w:val="404040" w:themeColor="text1" w:themeTint="BF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</w:p>
                        <w:p w14:paraId="5EE098EE">
                          <w:pPr>
                            <w:jc w:val="left"/>
                            <w:rPr>
                              <w:rFonts w:hint="default" w:ascii="Arial" w:hAnsi="Arial" w:cs="Arial"/>
                              <w:color w:val="404040" w:themeColor="text1" w:themeTint="BF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Arial" w:hAnsi="Arial" w:cs="Arial"/>
                              <w:color w:val="404040" w:themeColor="text1" w:themeTint="BF"/>
                              <w:lang w:val="en-US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P</w:t>
                          </w:r>
                          <w:r>
                            <w:rPr>
                              <w:rFonts w:hint="default" w:ascii="Arial" w:hAnsi="Arial" w:cs="Arial"/>
                              <w:color w:val="404040" w:themeColor="text1" w:themeTint="BF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ro</w:t>
                          </w:r>
                          <w:r>
                            <w:rPr>
                              <w:rFonts w:hint="default" w:ascii="Arial" w:hAnsi="Arial" w:cs="Arial"/>
                              <w:color w:val="404040" w:themeColor="text1" w:themeTint="BF"/>
                              <w:lang w:val="en-US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ven</w:t>
                          </w:r>
                          <w:r>
                            <w:rPr>
                              <w:rFonts w:hint="default" w:ascii="Arial" w:hAnsi="Arial" w:cs="Arial"/>
                              <w:color w:val="404040" w:themeColor="text1" w:themeTint="BF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 track record of </w:t>
                          </w:r>
                          <w:r>
                            <w:rPr>
                              <w:rFonts w:hint="default" w:ascii="Arial" w:hAnsi="Arial" w:cs="Arial"/>
                              <w:color w:val="404040" w:themeColor="text1" w:themeTint="BF"/>
                              <w:lang w:val="en-US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Wedding and Corporate Events. I</w:t>
                          </w:r>
                          <w:r>
                            <w:rPr>
                              <w:rFonts w:hint="default" w:ascii="Arial" w:hAnsi="Arial" w:cs="Arial"/>
                              <w:color w:val="404040" w:themeColor="text1" w:themeTint="BF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mproving by experience and elevating </w:t>
                          </w:r>
                          <w:r>
                            <w:rPr>
                              <w:rFonts w:hint="default" w:ascii="Arial" w:hAnsi="Arial" w:cs="Arial"/>
                              <w:color w:val="404040" w:themeColor="text1" w:themeTint="BF"/>
                              <w:lang w:val="en-US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career</w:t>
                          </w:r>
                          <w:r>
                            <w:rPr>
                              <w:rFonts w:hint="default" w:ascii="Arial" w:hAnsi="Arial" w:cs="Arial"/>
                              <w:color w:val="404040" w:themeColor="text1" w:themeTint="BF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 profile with target market. </w:t>
                          </w:r>
                        </w:p>
                        <w:p w14:paraId="412C5558">
                          <w:pPr>
                            <w:rPr>
                              <w:rFonts w:hint="default"/>
                            </w:rPr>
                          </w:pPr>
                        </w:p>
                      </w:txbxContent>
                    </v:textbox>
                  </v:shape>
                  <v:shape id="文本框 2" o:spid="_x0000_s1026" o:spt="202" type="#_x0000_t202" style="position:absolute;left:1193938;top:13397;height:305707;width:1949248;" filled="f" stroked="f" coordsize="21600,21600" o:gfxdata="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6tdErsAAADb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 w14:paraId="325E5481">
                          <w:pPr>
                            <w:snapToGrid w:val="0"/>
                            <w:rPr>
                              <w:rFonts w:hint="default" w:ascii="Arial Bold" w:hAnsi="Arial Bold" w:cs="Arial Bold"/>
                              <w:b/>
                              <w:bCs w:val="0"/>
                              <w:caps/>
                              <w:color w:val="51555C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default" w:ascii="Arial Bold" w:hAnsi="Arial Bold" w:cs="Arial Bold"/>
                              <w:b/>
                              <w:bCs w:val="0"/>
                              <w:caps/>
                              <w:color w:val="51555C"/>
                              <w:sz w:val="28"/>
                              <w:szCs w:val="28"/>
                            </w:rPr>
                            <w:t>About me</w:t>
                          </w:r>
                        </w:p>
                      </w:txbxContent>
                    </v:textbox>
                  </v:shape>
                </v:group>
                <v:shape id="Freeform 5" o:spid="_x0000_s1026" o:spt="100" style="position:absolute;left:120770;top:60385;height:180000;width:184330;" fillcolor="#3B3C3F" filled="t" stroked="f" coordsize="123,120" o:gfxdata="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GXos28AAAA&#10;3AAAAA8AAAAAAAAAAQAgAAAAIgAAAGRycy9kb3ducmV2LnhtbFBLAQIUABQAAAAIAIdO4kAzLwWe&#10;OwAAADkAAAAQAAAAAAAAAAEAIAAAAAsBAABkcnMvc2hhcGV4bWwueG1sUEsFBgAAAAAGAAYAWwEA&#10;ALUDAAAAAA==&#10;" path="m0,108c0,107,0,106,0,105c1,100,3,97,5,94c7,92,9,90,11,89c17,86,24,84,30,83c34,82,37,81,41,80c41,81,41,81,41,82c40,86,41,92,43,97c46,102,50,106,55,110c57,111,59,112,61,114c61,114,61,114,62,114c69,110,75,105,79,98c82,93,83,87,82,82c82,82,82,81,82,80c83,81,85,81,87,82c93,83,100,84,106,87c109,88,112,90,115,92c117,94,119,96,120,98c122,101,123,106,123,111c123,112,123,114,123,116c122,117,122,118,120,119c120,119,120,119,120,120c81,120,42,120,3,120c3,119,3,119,3,119c1,118,1,117,0,115c0,113,0,112,0,111c0,111,0,110,0,108xm60,0c55,0,50,1,47,2c38,6,34,13,32,21c31,25,31,29,32,33c32,33,32,33,31,34c29,36,28,41,29,45c30,48,31,49,32,50c33,51,33,51,33,52c35,55,36,58,38,61c39,65,41,66,44,69c51,74,59,76,68,73c73,71,78,68,81,64c83,60,85,57,86,54c87,52,87,51,89,49c89,49,89,49,90,49c91,46,92,44,92,41c92,38,91,35,89,34c89,33,89,33,89,33c89,32,89,31,89,30c89,25,89,20,87,17c84,10,80,6,74,3c71,1,65,0,60,0xm41,41c41,39,40,37,40,35c40,34,40,32,39,29c39,29,39,29,39,29c41,26,44,24,47,22c48,21,49,21,50,21c50,21,50,21,50,21c54,25,58,28,64,30c68,31,71,32,76,33c77,33,79,33,81,33c80,35,79,38,79,41c79,40,80,40,80,39c81,38,82,38,83,38c84,38,84,39,84,40c84,42,84,43,83,45c82,45,82,46,81,47c81,48,80,48,80,49c78,52,77,55,75,58c72,64,69,65,63,66c58,67,53,66,50,64c48,63,46,61,45,58c43,55,42,51,40,49c40,48,40,48,39,47c38,46,37,44,36,42c36,41,36,41,36,40c37,38,39,37,40,39c40,39,41,40,41,41xm58,91c57,91,57,91,57,91c56,95,54,100,52,104c52,105,52,105,52,105c54,107,56,109,58,111c60,112,60,112,62,111c64,109,66,107,68,105c68,104,68,104,68,104c66,100,65,96,63,91c63,91,63,91,63,91c65,89,67,87,68,84c67,83,66,82,65,81c64,80,64,80,64,80c61,80,59,80,56,80c56,81,56,81,56,81c54,82,53,83,52,84c53,87,55,89,58,91xe">
                  <v:path o:connectlocs="0,157500;16484,133500;61443,120000;64440,145500;91415,171000;118390,147000;122886,120000;158853,130500;179834,147000;184330,174000;179834,180000;4495,178500;0,166500;89917,0;47955,31500;46457,51000;47955,75000;56947,91500;101906,109500;128881,81000;134875,73500;133376,51000;133376,45000;110897,4500;61443,61500;58446,43500;70435,33000;74930,31500;113894,49500;118390,61500;124385,57000;124385,67500;119889,73500;94412,99000;67437,87000;58446,70500;53950,60000;61443,61500;85421,136500;77928,157500;92914,166500;101906,156000;94412,136500;97410,121500;83922,120000;77928,126000" o:connectangles="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4387215</wp:posOffset>
                </wp:positionH>
                <wp:positionV relativeFrom="paragraph">
                  <wp:posOffset>1210310</wp:posOffset>
                </wp:positionV>
                <wp:extent cx="2538730" cy="0"/>
                <wp:effectExtent l="0" t="0" r="0" b="0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3858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5" o:spid="_x0000_s1026" o:spt="20" style="position:absolute;left:0pt;margin-left:345.45pt;margin-top:95.3pt;height:0pt;width:199.9pt;z-index:251669504;mso-width-relative:page;mso-height-relative:page;" filled="f" stroked="t" coordsize="21600,21600" o:gfxdata="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qq1CV9gAAAAMAQAADwAAAAAAAAABACAAAAAiAAAAZHJzL2Rvd25yZXYueG1s&#10;UEsBAhQAFAAAAAgAh07iQNLh1Iv4AQAA1QMAAA4AAAAAAAAAAQAgAAAAJwEAAGRycy9lMm9Eb2Mu&#10;eG1sUEsFBgAAAAAGAAYAWQEAAJEFAAAAAA==&#10;">
                <v:fill on="f" focussize="0,0"/>
                <v:stroke weight="0.5pt" color="#F2F2F2 [3052]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454" w:right="454" w:bottom="454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old">
    <w:altName w:val="Arial"/>
    <w:panose1 w:val="020B0604020202090204"/>
    <w:charset w:val="00"/>
    <w:family w:val="auto"/>
    <w:pitch w:val="default"/>
    <w:sig w:usb0="00000000" w:usb1="00000000" w:usb2="00000001" w:usb3="00000000" w:csb0="400001BF" w:csb1="DFF70000"/>
  </w:font>
  <w:font w:name="Arial Regular">
    <w:altName w:val="Arial"/>
    <w:panose1 w:val="020B0604020202090204"/>
    <w:charset w:val="00"/>
    <w:family w:val="auto"/>
    <w:pitch w:val="default"/>
    <w:sig w:usb0="00000000" w:usb1="00000000" w:usb2="00000001" w:usb3="00000000" w:csb0="400001BF" w:csb1="DFF70000"/>
  </w:font>
  <w:font w:name="Inter">
    <w:panose1 w:val="02000503000000020004"/>
    <w:charset w:val="00"/>
    <w:family w:val="auto"/>
    <w:pitch w:val="default"/>
    <w:sig w:usb0="E00002FF" w:usb1="1200A1FF" w:usb2="00000000" w:usb3="00000000" w:csb0="0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598A2E"/>
    <w:multiLevelType w:val="singleLevel"/>
    <w:tmpl w:val="62598A2E"/>
    <w:lvl w:ilvl="0" w:tentative="0">
      <w:start w:val="1"/>
      <w:numFmt w:val="bullet"/>
      <w:lvlText w:val=""/>
      <w:lvlJc w:val="left"/>
      <w:pPr>
        <w:tabs>
          <w:tab w:val="left" w:pos="314"/>
        </w:tabs>
        <w:ind w:left="314" w:leftChars="0" w:hanging="314" w:firstLineChars="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isplayBackgroundShape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37C87"/>
    <w:rsid w:val="0005309B"/>
    <w:rsid w:val="000E1550"/>
    <w:rsid w:val="00106112"/>
    <w:rsid w:val="001D5512"/>
    <w:rsid w:val="00215FE7"/>
    <w:rsid w:val="00246DB3"/>
    <w:rsid w:val="00295EFB"/>
    <w:rsid w:val="003270D0"/>
    <w:rsid w:val="003C039A"/>
    <w:rsid w:val="003C46DB"/>
    <w:rsid w:val="003F0F51"/>
    <w:rsid w:val="0043134B"/>
    <w:rsid w:val="00467FF8"/>
    <w:rsid w:val="004C62B9"/>
    <w:rsid w:val="005A0AD5"/>
    <w:rsid w:val="005C3139"/>
    <w:rsid w:val="005D4EEA"/>
    <w:rsid w:val="005E107E"/>
    <w:rsid w:val="006123E9"/>
    <w:rsid w:val="006722BB"/>
    <w:rsid w:val="006D613C"/>
    <w:rsid w:val="006E141A"/>
    <w:rsid w:val="007A4E44"/>
    <w:rsid w:val="0080655F"/>
    <w:rsid w:val="0084239B"/>
    <w:rsid w:val="008A55AB"/>
    <w:rsid w:val="008B136D"/>
    <w:rsid w:val="008B13A4"/>
    <w:rsid w:val="008B7775"/>
    <w:rsid w:val="008D19DC"/>
    <w:rsid w:val="008D4C44"/>
    <w:rsid w:val="008F4822"/>
    <w:rsid w:val="00932B58"/>
    <w:rsid w:val="00950A22"/>
    <w:rsid w:val="009568EB"/>
    <w:rsid w:val="009C6C37"/>
    <w:rsid w:val="00A2040E"/>
    <w:rsid w:val="00A41807"/>
    <w:rsid w:val="00A41C61"/>
    <w:rsid w:val="00A4221F"/>
    <w:rsid w:val="00A775E2"/>
    <w:rsid w:val="00B756BE"/>
    <w:rsid w:val="00BF5836"/>
    <w:rsid w:val="00C00FC0"/>
    <w:rsid w:val="00C01037"/>
    <w:rsid w:val="00C26326"/>
    <w:rsid w:val="00CB0A03"/>
    <w:rsid w:val="00D30747"/>
    <w:rsid w:val="00D455E5"/>
    <w:rsid w:val="00D62190"/>
    <w:rsid w:val="00D67CF7"/>
    <w:rsid w:val="00DB7014"/>
    <w:rsid w:val="00DE6FEC"/>
    <w:rsid w:val="00DE7FEF"/>
    <w:rsid w:val="00E154FF"/>
    <w:rsid w:val="00E84965"/>
    <w:rsid w:val="00EB3D7C"/>
    <w:rsid w:val="00EB7B72"/>
    <w:rsid w:val="00F076CD"/>
    <w:rsid w:val="00F2102E"/>
    <w:rsid w:val="00F3306A"/>
    <w:rsid w:val="00F721DB"/>
    <w:rsid w:val="00F7323B"/>
    <w:rsid w:val="00FA2959"/>
    <w:rsid w:val="00FA6526"/>
    <w:rsid w:val="00FE68AB"/>
    <w:rsid w:val="14E22F3E"/>
    <w:rsid w:val="1BD3798E"/>
    <w:rsid w:val="3CB86FEA"/>
    <w:rsid w:val="3FDB5956"/>
    <w:rsid w:val="46CB7440"/>
    <w:rsid w:val="4F681C80"/>
    <w:rsid w:val="51FE1772"/>
    <w:rsid w:val="55571D3C"/>
    <w:rsid w:val="5AEE6755"/>
    <w:rsid w:val="5AEF2B78"/>
    <w:rsid w:val="66336BFF"/>
    <w:rsid w:val="7131195F"/>
    <w:rsid w:val="74774745"/>
    <w:rsid w:val="77EF83D9"/>
    <w:rsid w:val="78FA530A"/>
    <w:rsid w:val="7F8FF848"/>
    <w:rsid w:val="7FFF2602"/>
    <w:rsid w:val="F4EF0CC2"/>
    <w:rsid w:val="FBFAE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5">
    <w:name w:val="Hyperlink"/>
    <w:basedOn w:val="2"/>
    <w:semiHidden/>
    <w:unhideWhenUsed/>
    <w:uiPriority w:val="99"/>
    <w:rPr>
      <w:color w:val="0000FF"/>
      <w:u w:val="single"/>
    </w:rPr>
  </w:style>
  <w:style w:type="paragraph" w:customStyle="1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>
          <a:solidFill>
            <a:schemeClr val="bg1">
              <a:lumMod val="65000"/>
            </a:schemeClr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Modern Dark Resume for Work Hunting.docx</Template>
  <Pages>1</Pages>
  <Words>0</Words>
  <Characters>0</Characters>
  <Lines>1</Lines>
  <Paragraphs>1</Paragraphs>
  <TotalTime>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2026-07-21T16:44:00Z</dcterms:created>
  <dc:creator>Franclin James Lim</dc:creator>
  <cp:lastModifiedBy>Franclin James Lim</cp:lastModifiedBy>
  <dcterms:modified xsi:type="dcterms:W3CDTF">2026-07-21T18:00:53Z</dcterms:modified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D94A910CEEF44EF09974719723B4F6BE_11</vt:lpwstr>
  </property>
</Properties>
</file>